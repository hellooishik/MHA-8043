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D3C" w14:textId="5DD08658" w:rsidR="00C7231C" w:rsidRPr="00AA7879" w:rsidRDefault="0066448F" w:rsidP="0066448F">
      <w:pPr>
        <w:pStyle w:val="Title"/>
        <w:rPr>
          <w:rFonts w:ascii="Segoe UI Variable Text" w:hAnsi="Segoe UI Variable Text"/>
          <w:sz w:val="36"/>
          <w:szCs w:val="36"/>
        </w:rPr>
      </w:pPr>
      <w:r w:rsidRPr="00AA7879">
        <w:rPr>
          <w:rFonts w:ascii="Segoe UI Variable Text" w:hAnsi="Segoe UI Variable Text"/>
          <w:sz w:val="36"/>
          <w:szCs w:val="36"/>
        </w:rPr>
        <w:t>Title</w:t>
      </w:r>
      <w:r w:rsidR="005D517A" w:rsidRPr="00AA7879">
        <w:rPr>
          <w:rFonts w:ascii="Segoe UI Variable Text" w:hAnsi="Segoe UI Variable Text"/>
          <w:sz w:val="36"/>
          <w:szCs w:val="36"/>
        </w:rPr>
        <w:t xml:space="preserve"> of Report</w:t>
      </w:r>
    </w:p>
    <w:p w14:paraId="242C55C5" w14:textId="77777777" w:rsidR="001726FB" w:rsidRPr="004937C7" w:rsidRDefault="001726FB" w:rsidP="001726FB">
      <w:pPr>
        <w:rPr>
          <w:rFonts w:ascii="Segoe UI Variable Text" w:hAnsi="Segoe UI Variable Text"/>
        </w:rPr>
      </w:pPr>
    </w:p>
    <w:p w14:paraId="09697248" w14:textId="3F540EDE" w:rsidR="00DD3D69" w:rsidRPr="004937C7" w:rsidRDefault="00DF1040" w:rsidP="0066448F">
      <w:pPr>
        <w:pStyle w:val="Normalnoafterspacing"/>
        <w:jc w:val="center"/>
        <w:rPr>
          <w:rFonts w:ascii="Segoe UI Variable Text" w:hAnsi="Segoe UI Variable Text" w:cstheme="majorHAnsi"/>
          <w:sz w:val="28"/>
          <w:szCs w:val="24"/>
        </w:rPr>
      </w:pPr>
      <w:r>
        <w:rPr>
          <w:rFonts w:ascii="Segoe UI Variable Text" w:hAnsi="Segoe UI Variable Text" w:cstheme="majorHAnsi"/>
          <w:sz w:val="28"/>
          <w:szCs w:val="28"/>
        </w:rPr>
        <w:t>G</w:t>
      </w:r>
      <w:r w:rsidRPr="00DF1040">
        <w:rPr>
          <w:rFonts w:ascii="Segoe UI Variable Text" w:hAnsi="Segoe UI Variable Text" w:cstheme="majorHAnsi"/>
          <w:sz w:val="28"/>
          <w:szCs w:val="28"/>
        </w:rPr>
        <w:t xml:space="preserve">roup </w:t>
      </w:r>
      <w:r w:rsidR="0066448F" w:rsidRPr="004937C7">
        <w:rPr>
          <w:rFonts w:ascii="Segoe UI Variable Text" w:hAnsi="Segoe UI Variable Text" w:cstheme="majorHAnsi"/>
          <w:sz w:val="28"/>
          <w:szCs w:val="28"/>
        </w:rPr>
        <w:t xml:space="preserve">Number: </w:t>
      </w:r>
    </w:p>
    <w:p w14:paraId="7AA3326D" w14:textId="78FABE40" w:rsidR="00DD3D69" w:rsidRPr="004937C7" w:rsidRDefault="00DF1040" w:rsidP="0066448F">
      <w:pPr>
        <w:pStyle w:val="Normalnoafterspacing"/>
        <w:jc w:val="center"/>
        <w:rPr>
          <w:rFonts w:ascii="Segoe UI Variable Text" w:eastAsia="Roboto" w:hAnsi="Segoe UI Variable Text" w:cstheme="majorHAnsi"/>
          <w:color w:val="1D2125"/>
          <w:sz w:val="28"/>
          <w:szCs w:val="28"/>
        </w:rPr>
      </w:pPr>
      <w:r w:rsidRPr="00497FFC">
        <w:rPr>
          <w:rFonts w:ascii="Segoe UI Variable Text" w:eastAsia="Roboto" w:hAnsi="Segoe UI Variable Text" w:cstheme="majorHAnsi"/>
          <w:color w:val="1D2125"/>
          <w:sz w:val="28"/>
          <w:szCs w:val="28"/>
        </w:rPr>
        <w:t>AI Systems Engineering</w:t>
      </w:r>
      <w:r w:rsidRPr="000E6A11">
        <w:rPr>
          <w:rFonts w:ascii="Segoe UI" w:hAnsi="Segoe UI" w:cs="Segoe UI"/>
          <w:noProof w:val="0"/>
        </w:rPr>
        <w:t xml:space="preserve"> </w:t>
      </w:r>
      <w:r w:rsidR="00072BDD" w:rsidRPr="004937C7">
        <w:rPr>
          <w:rFonts w:ascii="Segoe UI Variable Text" w:eastAsia="Roboto" w:hAnsi="Segoe UI Variable Text" w:cstheme="majorHAnsi"/>
          <w:color w:val="1D2125"/>
          <w:sz w:val="28"/>
          <w:szCs w:val="28"/>
        </w:rPr>
        <w:t>(</w:t>
      </w:r>
      <w:r w:rsidR="00497FFC" w:rsidRPr="00497FFC">
        <w:rPr>
          <w:rFonts w:ascii="Segoe UI Variable Text" w:eastAsia="Roboto" w:hAnsi="Segoe UI Variable Text" w:cstheme="majorHAnsi"/>
          <w:color w:val="1D2125"/>
          <w:sz w:val="28"/>
          <w:szCs w:val="28"/>
        </w:rPr>
        <w:t>CMP-L044</w:t>
      </w:r>
      <w:r w:rsidR="00072BDD" w:rsidRPr="004937C7">
        <w:rPr>
          <w:rFonts w:ascii="Segoe UI Variable Text" w:eastAsia="Roboto" w:hAnsi="Segoe UI Variable Text" w:cstheme="majorHAnsi"/>
          <w:color w:val="1D2125"/>
          <w:sz w:val="28"/>
          <w:szCs w:val="28"/>
        </w:rPr>
        <w:t>)</w:t>
      </w:r>
      <w:r w:rsidR="0066448F" w:rsidRPr="004937C7">
        <w:rPr>
          <w:rFonts w:ascii="Segoe UI Variable Text" w:eastAsia="Roboto" w:hAnsi="Segoe UI Variable Text" w:cstheme="majorHAnsi"/>
          <w:color w:val="1D2125"/>
          <w:sz w:val="28"/>
          <w:szCs w:val="28"/>
          <w:lang w:val="en-US"/>
        </w:rPr>
        <w:t xml:space="preserve"> </w:t>
      </w:r>
      <w:r w:rsidR="00144CB2" w:rsidRPr="004937C7">
        <w:rPr>
          <w:rFonts w:ascii="Segoe UI Variable Text" w:eastAsia="Roboto" w:hAnsi="Segoe UI Variable Text" w:cstheme="majorHAnsi"/>
          <w:color w:val="1D2125"/>
          <w:sz w:val="28"/>
          <w:szCs w:val="28"/>
          <w:lang w:val="en-US"/>
        </w:rPr>
        <w:t xml:space="preserve">Part 1 </w:t>
      </w:r>
      <w:r w:rsidR="0066448F" w:rsidRPr="004937C7">
        <w:rPr>
          <w:rFonts w:ascii="Segoe UI Variable Text" w:eastAsia="Roboto" w:hAnsi="Segoe UI Variable Text" w:cstheme="majorHAnsi"/>
          <w:color w:val="1D2125"/>
          <w:sz w:val="28"/>
          <w:szCs w:val="28"/>
        </w:rPr>
        <w:t xml:space="preserve">Assessment Report </w:t>
      </w:r>
    </w:p>
    <w:p w14:paraId="70EAD296" w14:textId="77777777" w:rsidR="005D517A" w:rsidRPr="004937C7" w:rsidRDefault="005D517A" w:rsidP="0066448F">
      <w:pPr>
        <w:pStyle w:val="Normalnoafterspacing"/>
        <w:jc w:val="center"/>
        <w:rPr>
          <w:rFonts w:ascii="Segoe UI Variable Text" w:eastAsia="Roboto" w:hAnsi="Segoe UI Variable Text" w:cstheme="majorHAnsi"/>
          <w:color w:val="1D2125"/>
          <w:sz w:val="28"/>
          <w:szCs w:val="28"/>
        </w:rPr>
      </w:pPr>
    </w:p>
    <w:p w14:paraId="6C790A77" w14:textId="77777777" w:rsidR="005D517A" w:rsidRPr="004937C7" w:rsidRDefault="005D517A" w:rsidP="0066448F">
      <w:pPr>
        <w:pStyle w:val="Normalnoafterspacing"/>
        <w:jc w:val="center"/>
        <w:rPr>
          <w:rFonts w:ascii="Segoe UI Variable Text" w:eastAsia="Roboto" w:hAnsi="Segoe UI Variable Text" w:cstheme="majorHAnsi"/>
          <w:color w:val="1D2125"/>
          <w:sz w:val="28"/>
          <w:szCs w:val="28"/>
        </w:rPr>
      </w:pPr>
    </w:p>
    <w:p w14:paraId="5CF79D0A" w14:textId="52C0818D" w:rsidR="003D5F11" w:rsidRPr="004937C7" w:rsidRDefault="005D517A" w:rsidP="0066448F">
      <w:pPr>
        <w:pStyle w:val="Normalnoafterspacing"/>
        <w:jc w:val="center"/>
        <w:rPr>
          <w:rFonts w:ascii="Segoe UI Variable Text" w:eastAsia="Roboto" w:hAnsi="Segoe UI Variable Text" w:cstheme="majorHAnsi"/>
          <w:color w:val="1D2125"/>
          <w:sz w:val="28"/>
          <w:szCs w:val="28"/>
        </w:rPr>
      </w:pPr>
      <w:r w:rsidRPr="004937C7">
        <w:rPr>
          <w:rFonts w:ascii="Segoe UI Variable Text" w:eastAsia="Roboto" w:hAnsi="Segoe UI Variable Text" w:cstheme="majorHAnsi"/>
          <w:color w:val="1D2125"/>
          <w:sz w:val="22"/>
        </w:rPr>
        <w:t>Word Count: [</w:t>
      </w:r>
      <w:r w:rsidR="00144CB2" w:rsidRPr="004937C7">
        <w:rPr>
          <w:rFonts w:ascii="Segoe UI Variable Text" w:eastAsia="Roboto" w:hAnsi="Segoe UI Variable Text" w:cstheme="majorHAnsi"/>
          <w:color w:val="1D2125"/>
          <w:sz w:val="22"/>
        </w:rPr>
        <w:t>Insert total excluding references and appendices</w:t>
      </w:r>
      <w:r w:rsidRPr="004937C7">
        <w:rPr>
          <w:rFonts w:ascii="Segoe UI Variable Text" w:eastAsia="Roboto" w:hAnsi="Segoe UI Variable Text" w:cstheme="majorHAnsi"/>
          <w:color w:val="1D2125"/>
          <w:sz w:val="22"/>
        </w:rPr>
        <w:t>]</w:t>
      </w:r>
    </w:p>
    <w:p w14:paraId="01BEC38C" w14:textId="77777777" w:rsidR="003D5F11" w:rsidRPr="004937C7" w:rsidRDefault="003D5F11" w:rsidP="0066448F">
      <w:pPr>
        <w:pStyle w:val="Normalnoafterspacing"/>
        <w:jc w:val="center"/>
        <w:rPr>
          <w:rFonts w:ascii="Segoe UI Variable Text" w:eastAsia="Roboto" w:hAnsi="Segoe UI Variable Text" w:cstheme="majorHAnsi"/>
          <w:color w:val="1D2125"/>
          <w:sz w:val="28"/>
          <w:szCs w:val="28"/>
        </w:rPr>
      </w:pPr>
    </w:p>
    <w:p w14:paraId="2346F81B" w14:textId="77777777" w:rsidR="004D405E" w:rsidRPr="004937C7" w:rsidRDefault="004D405E" w:rsidP="004D405E">
      <w:pPr>
        <w:pStyle w:val="Guidancenotes"/>
        <w:rPr>
          <w:rFonts w:ascii="Segoe UI Variable Text" w:hAnsi="Segoe UI Variable Text"/>
        </w:rPr>
      </w:pPr>
      <w:r w:rsidRPr="004937C7">
        <w:rPr>
          <w:rFonts w:ascii="Segoe UI Variable Text" w:hAnsi="Segoe UI Variable Text"/>
        </w:rPr>
        <w:t>You will find explanatory notes throughout this template in dark blue, accompanied by a red line (left). Please ensure you delete all of these from your report before submission.</w:t>
      </w:r>
    </w:p>
    <w:p w14:paraId="0C8B9ADE" w14:textId="3210C206" w:rsidR="004D405E" w:rsidRPr="004937C7" w:rsidRDefault="004D405E" w:rsidP="004D405E">
      <w:pPr>
        <w:pStyle w:val="Guidancenotes"/>
        <w:rPr>
          <w:rFonts w:ascii="Segoe UI Variable Text" w:hAnsi="Segoe UI Variable Text"/>
        </w:rPr>
      </w:pPr>
      <w:r w:rsidRPr="004937C7">
        <w:rPr>
          <w:rFonts w:ascii="Segoe UI Variable Text" w:hAnsi="Segoe UI Variable Text"/>
        </w:rPr>
        <w:t xml:space="preserve">Create a title for your report that is relevant to your </w:t>
      </w:r>
      <w:r w:rsidR="00072BDD" w:rsidRPr="004937C7">
        <w:rPr>
          <w:rFonts w:ascii="Segoe UI Variable Text" w:hAnsi="Segoe UI Variable Text"/>
        </w:rPr>
        <w:t>problem statement</w:t>
      </w:r>
      <w:r w:rsidRPr="004937C7">
        <w:rPr>
          <w:rFonts w:ascii="Segoe UI Variable Text" w:hAnsi="Segoe UI Variable Text"/>
        </w:rPr>
        <w:t>.</w:t>
      </w:r>
    </w:p>
    <w:p w14:paraId="25A91FC9" w14:textId="77777777" w:rsidR="003D5F11" w:rsidRPr="004937C7" w:rsidRDefault="003D5F11" w:rsidP="0066448F">
      <w:pPr>
        <w:pStyle w:val="Normalnoafterspacing"/>
        <w:jc w:val="center"/>
        <w:rPr>
          <w:rFonts w:ascii="Segoe UI Variable Text" w:eastAsia="Roboto" w:hAnsi="Segoe UI Variable Text" w:cstheme="majorHAnsi"/>
          <w:color w:val="1D2125"/>
          <w:sz w:val="28"/>
          <w:szCs w:val="28"/>
        </w:rPr>
      </w:pPr>
    </w:p>
    <w:p w14:paraId="52C23443" w14:textId="77777777" w:rsidR="007F1558" w:rsidRPr="004937C7" w:rsidRDefault="007F1558" w:rsidP="007F1558">
      <w:pPr>
        <w:rPr>
          <w:rFonts w:ascii="Segoe UI Variable Text" w:hAnsi="Segoe UI Variable Text"/>
        </w:rPr>
      </w:pPr>
    </w:p>
    <w:bookmarkStart w:id="0" w:name="_Toc224130182" w:displacedByCustomXml="next"/>
    <w:sdt>
      <w:sdtPr>
        <w:rPr>
          <w:rFonts w:ascii="Segoe UI Variable Text" w:eastAsiaTheme="minorEastAsia" w:hAnsi="Segoe UI Variable Text" w:cstheme="minorBidi"/>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4937C7" w:rsidRDefault="00B764AB" w:rsidP="004D4978">
          <w:pPr>
            <w:pStyle w:val="TOCHeading"/>
            <w:rPr>
              <w:rFonts w:ascii="Segoe UI Variable Text" w:hAnsi="Segoe UI Variable Text"/>
              <w:lang w:val="en-GB"/>
            </w:rPr>
          </w:pPr>
          <w:r w:rsidRPr="004937C7">
            <w:rPr>
              <w:rFonts w:ascii="Segoe UI Variable Text" w:hAnsi="Segoe UI Variable Text"/>
              <w:lang w:val="en-GB"/>
            </w:rPr>
            <w:t>Table of Contents</w:t>
          </w:r>
          <w:bookmarkEnd w:id="0"/>
        </w:p>
        <w:p w14:paraId="56597D8E" w14:textId="4EABB8B8" w:rsidR="00D35289" w:rsidRDefault="00100237">
          <w:pPr>
            <w:pStyle w:val="TOC2"/>
            <w:tabs>
              <w:tab w:val="right" w:leader="dot" w:pos="9628"/>
            </w:tabs>
            <w:rPr>
              <w:noProof/>
              <w:kern w:val="2"/>
              <w:szCs w:val="24"/>
              <w:lang w:val="en-US" w:eastAsia="en-US"/>
              <w14:ligatures w14:val="standardContextual"/>
            </w:rPr>
          </w:pPr>
          <w:r w:rsidRPr="004937C7">
            <w:rPr>
              <w:rFonts w:ascii="Segoe UI Variable Text" w:hAnsi="Segoe UI Variable Text"/>
              <w:b/>
              <w:bCs/>
            </w:rPr>
            <w:fldChar w:fldCharType="begin"/>
          </w:r>
          <w:r w:rsidRPr="004937C7">
            <w:rPr>
              <w:rFonts w:ascii="Segoe UI Variable Text" w:hAnsi="Segoe UI Variable Text"/>
              <w:b/>
              <w:bCs/>
            </w:rPr>
            <w:instrText xml:space="preserve"> TOC \o "1-3" \h \z \u </w:instrText>
          </w:r>
          <w:r w:rsidRPr="004937C7">
            <w:rPr>
              <w:rFonts w:ascii="Segoe UI Variable Text" w:hAnsi="Segoe UI Variable Text"/>
              <w:b/>
              <w:bCs/>
            </w:rPr>
            <w:fldChar w:fldCharType="separate"/>
          </w:r>
          <w:hyperlink w:anchor="_Toc224130182" w:history="1">
            <w:r w:rsidR="00D35289" w:rsidRPr="005134E8">
              <w:rPr>
                <w:rStyle w:val="Hyperlink"/>
                <w:rFonts w:ascii="Segoe UI Variable Text" w:hAnsi="Segoe UI Variable Text"/>
                <w:noProof/>
              </w:rPr>
              <w:t>Table of Contents</w:t>
            </w:r>
            <w:r w:rsidR="00D35289">
              <w:rPr>
                <w:noProof/>
                <w:webHidden/>
              </w:rPr>
              <w:tab/>
            </w:r>
            <w:r w:rsidR="00D35289">
              <w:rPr>
                <w:noProof/>
                <w:webHidden/>
              </w:rPr>
              <w:fldChar w:fldCharType="begin"/>
            </w:r>
            <w:r w:rsidR="00D35289">
              <w:rPr>
                <w:noProof/>
                <w:webHidden/>
              </w:rPr>
              <w:instrText xml:space="preserve"> PAGEREF _Toc224130182 \h </w:instrText>
            </w:r>
            <w:r w:rsidR="00D35289">
              <w:rPr>
                <w:noProof/>
                <w:webHidden/>
              </w:rPr>
            </w:r>
            <w:r w:rsidR="00D35289">
              <w:rPr>
                <w:noProof/>
                <w:webHidden/>
              </w:rPr>
              <w:fldChar w:fldCharType="separate"/>
            </w:r>
            <w:r w:rsidR="00D35289">
              <w:rPr>
                <w:noProof/>
                <w:webHidden/>
              </w:rPr>
              <w:t>ii</w:t>
            </w:r>
            <w:r w:rsidR="00D35289">
              <w:rPr>
                <w:noProof/>
                <w:webHidden/>
              </w:rPr>
              <w:fldChar w:fldCharType="end"/>
            </w:r>
          </w:hyperlink>
        </w:p>
        <w:p w14:paraId="42328BD9" w14:textId="4C19BB4B" w:rsidR="00D35289" w:rsidRDefault="00D35289">
          <w:pPr>
            <w:pStyle w:val="TOC1"/>
            <w:tabs>
              <w:tab w:val="left" w:pos="440"/>
              <w:tab w:val="right" w:leader="dot" w:pos="9628"/>
            </w:tabs>
            <w:rPr>
              <w:noProof/>
              <w:kern w:val="2"/>
              <w:szCs w:val="24"/>
              <w:lang w:val="en-US" w:eastAsia="en-US"/>
              <w14:ligatures w14:val="standardContextual"/>
            </w:rPr>
          </w:pPr>
          <w:hyperlink w:anchor="_Toc224130183" w:history="1">
            <w:r w:rsidRPr="005134E8">
              <w:rPr>
                <w:rStyle w:val="Hyperlink"/>
                <w:rFonts w:ascii="Segoe UI Variable Text" w:hAnsi="Segoe UI Variable Text"/>
                <w:noProof/>
              </w:rPr>
              <w:t>1.</w:t>
            </w:r>
            <w:r>
              <w:rPr>
                <w:noProof/>
                <w:kern w:val="2"/>
                <w:szCs w:val="24"/>
                <w:lang w:val="en-US" w:eastAsia="en-US"/>
                <w14:ligatures w14:val="standardContextual"/>
              </w:rPr>
              <w:tab/>
            </w:r>
            <w:r w:rsidRPr="005134E8">
              <w:rPr>
                <w:rStyle w:val="Hyperlink"/>
                <w:rFonts w:ascii="Segoe UI Variable Text" w:hAnsi="Segoe UI Variable Text"/>
                <w:noProof/>
              </w:rPr>
              <w:t>Problem Context and System Scope</w:t>
            </w:r>
            <w:r>
              <w:rPr>
                <w:noProof/>
                <w:webHidden/>
              </w:rPr>
              <w:tab/>
            </w:r>
            <w:r>
              <w:rPr>
                <w:noProof/>
                <w:webHidden/>
              </w:rPr>
              <w:fldChar w:fldCharType="begin"/>
            </w:r>
            <w:r>
              <w:rPr>
                <w:noProof/>
                <w:webHidden/>
              </w:rPr>
              <w:instrText xml:space="preserve"> PAGEREF _Toc224130183 \h </w:instrText>
            </w:r>
            <w:r>
              <w:rPr>
                <w:noProof/>
                <w:webHidden/>
              </w:rPr>
            </w:r>
            <w:r>
              <w:rPr>
                <w:noProof/>
                <w:webHidden/>
              </w:rPr>
              <w:fldChar w:fldCharType="separate"/>
            </w:r>
            <w:r>
              <w:rPr>
                <w:noProof/>
                <w:webHidden/>
              </w:rPr>
              <w:t>1</w:t>
            </w:r>
            <w:r>
              <w:rPr>
                <w:noProof/>
                <w:webHidden/>
              </w:rPr>
              <w:fldChar w:fldCharType="end"/>
            </w:r>
          </w:hyperlink>
        </w:p>
        <w:p w14:paraId="282BE6D0" w14:textId="4A270F8B" w:rsidR="00D35289" w:rsidRDefault="00D35289">
          <w:pPr>
            <w:pStyle w:val="TOC1"/>
            <w:tabs>
              <w:tab w:val="left" w:pos="440"/>
              <w:tab w:val="right" w:leader="dot" w:pos="9628"/>
            </w:tabs>
            <w:rPr>
              <w:noProof/>
              <w:kern w:val="2"/>
              <w:szCs w:val="24"/>
              <w:lang w:val="en-US" w:eastAsia="en-US"/>
              <w14:ligatures w14:val="standardContextual"/>
            </w:rPr>
          </w:pPr>
          <w:hyperlink w:anchor="_Toc224130184" w:history="1">
            <w:r w:rsidRPr="005134E8">
              <w:rPr>
                <w:rStyle w:val="Hyperlink"/>
                <w:rFonts w:ascii="Segoe UI Variable Text" w:hAnsi="Segoe UI Variable Text"/>
                <w:noProof/>
              </w:rPr>
              <w:t>2.</w:t>
            </w:r>
            <w:r>
              <w:rPr>
                <w:noProof/>
                <w:kern w:val="2"/>
                <w:szCs w:val="24"/>
                <w:lang w:val="en-US" w:eastAsia="en-US"/>
                <w14:ligatures w14:val="standardContextual"/>
              </w:rPr>
              <w:tab/>
            </w:r>
            <w:r w:rsidRPr="005134E8">
              <w:rPr>
                <w:rStyle w:val="Hyperlink"/>
                <w:rFonts w:ascii="Segoe UI Variable Text" w:hAnsi="Segoe UI Variable Text"/>
                <w:noProof/>
              </w:rPr>
              <w:t>Critical Review of Relevant Approaches</w:t>
            </w:r>
            <w:r>
              <w:rPr>
                <w:noProof/>
                <w:webHidden/>
              </w:rPr>
              <w:tab/>
            </w:r>
            <w:r>
              <w:rPr>
                <w:noProof/>
                <w:webHidden/>
              </w:rPr>
              <w:fldChar w:fldCharType="begin"/>
            </w:r>
            <w:r>
              <w:rPr>
                <w:noProof/>
                <w:webHidden/>
              </w:rPr>
              <w:instrText xml:space="preserve"> PAGEREF _Toc224130184 \h </w:instrText>
            </w:r>
            <w:r>
              <w:rPr>
                <w:noProof/>
                <w:webHidden/>
              </w:rPr>
            </w:r>
            <w:r>
              <w:rPr>
                <w:noProof/>
                <w:webHidden/>
              </w:rPr>
              <w:fldChar w:fldCharType="separate"/>
            </w:r>
            <w:r>
              <w:rPr>
                <w:noProof/>
                <w:webHidden/>
              </w:rPr>
              <w:t>3</w:t>
            </w:r>
            <w:r>
              <w:rPr>
                <w:noProof/>
                <w:webHidden/>
              </w:rPr>
              <w:fldChar w:fldCharType="end"/>
            </w:r>
          </w:hyperlink>
        </w:p>
        <w:p w14:paraId="37429161" w14:textId="371E23F3" w:rsidR="00D35289" w:rsidRDefault="00D35289">
          <w:pPr>
            <w:pStyle w:val="TOC2"/>
            <w:tabs>
              <w:tab w:val="left" w:pos="960"/>
              <w:tab w:val="right" w:leader="dot" w:pos="9628"/>
            </w:tabs>
            <w:rPr>
              <w:noProof/>
              <w:kern w:val="2"/>
              <w:szCs w:val="24"/>
              <w:lang w:val="en-US" w:eastAsia="en-US"/>
              <w14:ligatures w14:val="standardContextual"/>
            </w:rPr>
          </w:pPr>
          <w:hyperlink w:anchor="_Toc224130185" w:history="1">
            <w:r w:rsidRPr="005134E8">
              <w:rPr>
                <w:rStyle w:val="Hyperlink"/>
                <w:rFonts w:ascii="Segoe UI Variable Text" w:hAnsi="Segoe UI Variable Text"/>
                <w:noProof/>
              </w:rPr>
              <w:t>2.1</w:t>
            </w:r>
            <w:r>
              <w:rPr>
                <w:noProof/>
                <w:kern w:val="2"/>
                <w:szCs w:val="24"/>
                <w:lang w:val="en-US" w:eastAsia="en-US"/>
                <w14:ligatures w14:val="standardContextual"/>
              </w:rPr>
              <w:tab/>
            </w:r>
            <w:r w:rsidRPr="005134E8">
              <w:rPr>
                <w:rStyle w:val="Hyperlink"/>
                <w:rFonts w:ascii="Segoe UI Variable Text" w:hAnsi="Segoe UI Variable Text"/>
                <w:noProof/>
              </w:rPr>
              <w:t>Sample Subsection</w:t>
            </w:r>
            <w:r>
              <w:rPr>
                <w:noProof/>
                <w:webHidden/>
              </w:rPr>
              <w:tab/>
            </w:r>
            <w:r>
              <w:rPr>
                <w:noProof/>
                <w:webHidden/>
              </w:rPr>
              <w:fldChar w:fldCharType="begin"/>
            </w:r>
            <w:r>
              <w:rPr>
                <w:noProof/>
                <w:webHidden/>
              </w:rPr>
              <w:instrText xml:space="preserve"> PAGEREF _Toc224130185 \h </w:instrText>
            </w:r>
            <w:r>
              <w:rPr>
                <w:noProof/>
                <w:webHidden/>
              </w:rPr>
            </w:r>
            <w:r>
              <w:rPr>
                <w:noProof/>
                <w:webHidden/>
              </w:rPr>
              <w:fldChar w:fldCharType="separate"/>
            </w:r>
            <w:r>
              <w:rPr>
                <w:noProof/>
                <w:webHidden/>
              </w:rPr>
              <w:t>3</w:t>
            </w:r>
            <w:r>
              <w:rPr>
                <w:noProof/>
                <w:webHidden/>
              </w:rPr>
              <w:fldChar w:fldCharType="end"/>
            </w:r>
          </w:hyperlink>
        </w:p>
        <w:p w14:paraId="0FD00B96" w14:textId="6C08E82D" w:rsidR="00D35289" w:rsidRDefault="00D35289">
          <w:pPr>
            <w:pStyle w:val="TOC1"/>
            <w:tabs>
              <w:tab w:val="left" w:pos="440"/>
              <w:tab w:val="right" w:leader="dot" w:pos="9628"/>
            </w:tabs>
            <w:rPr>
              <w:noProof/>
              <w:kern w:val="2"/>
              <w:szCs w:val="24"/>
              <w:lang w:val="en-US" w:eastAsia="en-US"/>
              <w14:ligatures w14:val="standardContextual"/>
            </w:rPr>
          </w:pPr>
          <w:hyperlink w:anchor="_Toc224130186" w:history="1">
            <w:r w:rsidRPr="005134E8">
              <w:rPr>
                <w:rStyle w:val="Hyperlink"/>
                <w:rFonts w:ascii="Segoe UI Variable Text" w:hAnsi="Segoe UI Variable Text"/>
                <w:noProof/>
              </w:rPr>
              <w:t>3.</w:t>
            </w:r>
            <w:r>
              <w:rPr>
                <w:noProof/>
                <w:kern w:val="2"/>
                <w:szCs w:val="24"/>
                <w:lang w:val="en-US" w:eastAsia="en-US"/>
                <w14:ligatures w14:val="standardContextual"/>
              </w:rPr>
              <w:tab/>
            </w:r>
            <w:r w:rsidRPr="005134E8">
              <w:rPr>
                <w:rStyle w:val="Hyperlink"/>
                <w:rFonts w:ascii="Segoe UI Variable Text" w:hAnsi="Segoe UI Variable Text"/>
                <w:noProof/>
              </w:rPr>
              <w:t>System Requirements and Proposed Design Rationale</w:t>
            </w:r>
            <w:r>
              <w:rPr>
                <w:noProof/>
                <w:webHidden/>
              </w:rPr>
              <w:tab/>
            </w:r>
            <w:r>
              <w:rPr>
                <w:noProof/>
                <w:webHidden/>
              </w:rPr>
              <w:fldChar w:fldCharType="begin"/>
            </w:r>
            <w:r>
              <w:rPr>
                <w:noProof/>
                <w:webHidden/>
              </w:rPr>
              <w:instrText xml:space="preserve"> PAGEREF _Toc224130186 \h </w:instrText>
            </w:r>
            <w:r>
              <w:rPr>
                <w:noProof/>
                <w:webHidden/>
              </w:rPr>
            </w:r>
            <w:r>
              <w:rPr>
                <w:noProof/>
                <w:webHidden/>
              </w:rPr>
              <w:fldChar w:fldCharType="separate"/>
            </w:r>
            <w:r>
              <w:rPr>
                <w:noProof/>
                <w:webHidden/>
              </w:rPr>
              <w:t>4</w:t>
            </w:r>
            <w:r>
              <w:rPr>
                <w:noProof/>
                <w:webHidden/>
              </w:rPr>
              <w:fldChar w:fldCharType="end"/>
            </w:r>
          </w:hyperlink>
        </w:p>
        <w:p w14:paraId="3B5928B3" w14:textId="5C2A3397" w:rsidR="00D35289" w:rsidRDefault="00D35289">
          <w:pPr>
            <w:pStyle w:val="TOC2"/>
            <w:tabs>
              <w:tab w:val="left" w:pos="960"/>
              <w:tab w:val="right" w:leader="dot" w:pos="9628"/>
            </w:tabs>
            <w:rPr>
              <w:noProof/>
              <w:kern w:val="2"/>
              <w:szCs w:val="24"/>
              <w:lang w:val="en-US" w:eastAsia="en-US"/>
              <w14:ligatures w14:val="standardContextual"/>
            </w:rPr>
          </w:pPr>
          <w:hyperlink w:anchor="_Toc224130187" w:history="1">
            <w:r w:rsidRPr="005134E8">
              <w:rPr>
                <w:rStyle w:val="Hyperlink"/>
                <w:rFonts w:ascii="Segoe UI Variable Text" w:hAnsi="Segoe UI Variable Text"/>
                <w:noProof/>
              </w:rPr>
              <w:t>3.1</w:t>
            </w:r>
            <w:r>
              <w:rPr>
                <w:noProof/>
                <w:kern w:val="2"/>
                <w:szCs w:val="24"/>
                <w:lang w:val="en-US" w:eastAsia="en-US"/>
                <w14:ligatures w14:val="standardContextual"/>
              </w:rPr>
              <w:tab/>
            </w:r>
            <w:r w:rsidRPr="005134E8">
              <w:rPr>
                <w:rStyle w:val="Hyperlink"/>
                <w:rFonts w:ascii="Segoe UI Variable Text" w:hAnsi="Segoe UI Variable Text"/>
                <w:noProof/>
              </w:rPr>
              <w:t>Sample Subsection</w:t>
            </w:r>
            <w:r>
              <w:rPr>
                <w:noProof/>
                <w:webHidden/>
              </w:rPr>
              <w:tab/>
            </w:r>
            <w:r>
              <w:rPr>
                <w:noProof/>
                <w:webHidden/>
              </w:rPr>
              <w:fldChar w:fldCharType="begin"/>
            </w:r>
            <w:r>
              <w:rPr>
                <w:noProof/>
                <w:webHidden/>
              </w:rPr>
              <w:instrText xml:space="preserve"> PAGEREF _Toc224130187 \h </w:instrText>
            </w:r>
            <w:r>
              <w:rPr>
                <w:noProof/>
                <w:webHidden/>
              </w:rPr>
            </w:r>
            <w:r>
              <w:rPr>
                <w:noProof/>
                <w:webHidden/>
              </w:rPr>
              <w:fldChar w:fldCharType="separate"/>
            </w:r>
            <w:r>
              <w:rPr>
                <w:noProof/>
                <w:webHidden/>
              </w:rPr>
              <w:t>4</w:t>
            </w:r>
            <w:r>
              <w:rPr>
                <w:noProof/>
                <w:webHidden/>
              </w:rPr>
              <w:fldChar w:fldCharType="end"/>
            </w:r>
          </w:hyperlink>
        </w:p>
        <w:p w14:paraId="667B1F23" w14:textId="509BD10C" w:rsidR="00D35289" w:rsidRDefault="00D35289">
          <w:pPr>
            <w:pStyle w:val="TOC1"/>
            <w:tabs>
              <w:tab w:val="left" w:pos="440"/>
              <w:tab w:val="right" w:leader="dot" w:pos="9628"/>
            </w:tabs>
            <w:rPr>
              <w:noProof/>
              <w:kern w:val="2"/>
              <w:szCs w:val="24"/>
              <w:lang w:val="en-US" w:eastAsia="en-US"/>
              <w14:ligatures w14:val="standardContextual"/>
            </w:rPr>
          </w:pPr>
          <w:hyperlink w:anchor="_Toc224130188" w:history="1">
            <w:r w:rsidRPr="005134E8">
              <w:rPr>
                <w:rStyle w:val="Hyperlink"/>
                <w:rFonts w:ascii="Segoe UI Variable Text" w:hAnsi="Segoe UI Variable Text"/>
                <w:noProof/>
              </w:rPr>
              <w:t>4.</w:t>
            </w:r>
            <w:r>
              <w:rPr>
                <w:noProof/>
                <w:kern w:val="2"/>
                <w:szCs w:val="24"/>
                <w:lang w:val="en-US" w:eastAsia="en-US"/>
                <w14:ligatures w14:val="standardContextual"/>
              </w:rPr>
              <w:tab/>
            </w:r>
            <w:r w:rsidRPr="005134E8">
              <w:rPr>
                <w:rStyle w:val="Hyperlink"/>
                <w:rFonts w:ascii="Segoe UI Variable Text" w:hAnsi="Segoe UI Variable Text"/>
                <w:noProof/>
              </w:rPr>
              <w:t>Proposed AI System Architecture and Engineering Plan</w:t>
            </w:r>
            <w:r>
              <w:rPr>
                <w:noProof/>
                <w:webHidden/>
              </w:rPr>
              <w:tab/>
            </w:r>
            <w:r>
              <w:rPr>
                <w:noProof/>
                <w:webHidden/>
              </w:rPr>
              <w:fldChar w:fldCharType="begin"/>
            </w:r>
            <w:r>
              <w:rPr>
                <w:noProof/>
                <w:webHidden/>
              </w:rPr>
              <w:instrText xml:space="preserve"> PAGEREF _Toc224130188 \h </w:instrText>
            </w:r>
            <w:r>
              <w:rPr>
                <w:noProof/>
                <w:webHidden/>
              </w:rPr>
            </w:r>
            <w:r>
              <w:rPr>
                <w:noProof/>
                <w:webHidden/>
              </w:rPr>
              <w:fldChar w:fldCharType="separate"/>
            </w:r>
            <w:r>
              <w:rPr>
                <w:noProof/>
                <w:webHidden/>
              </w:rPr>
              <w:t>5</w:t>
            </w:r>
            <w:r>
              <w:rPr>
                <w:noProof/>
                <w:webHidden/>
              </w:rPr>
              <w:fldChar w:fldCharType="end"/>
            </w:r>
          </w:hyperlink>
        </w:p>
        <w:p w14:paraId="1C665FD4" w14:textId="5DE2C661" w:rsidR="00D35289" w:rsidRDefault="00D35289">
          <w:pPr>
            <w:pStyle w:val="TOC1"/>
            <w:tabs>
              <w:tab w:val="left" w:pos="440"/>
              <w:tab w:val="right" w:leader="dot" w:pos="9628"/>
            </w:tabs>
            <w:rPr>
              <w:noProof/>
              <w:kern w:val="2"/>
              <w:szCs w:val="24"/>
              <w:lang w:val="en-US" w:eastAsia="en-US"/>
              <w14:ligatures w14:val="standardContextual"/>
            </w:rPr>
          </w:pPr>
          <w:hyperlink w:anchor="_Toc224130189" w:history="1">
            <w:r w:rsidRPr="005134E8">
              <w:rPr>
                <w:rStyle w:val="Hyperlink"/>
                <w:rFonts w:ascii="Segoe UI Variable Text" w:hAnsi="Segoe UI Variable Text"/>
                <w:noProof/>
              </w:rPr>
              <w:t>5.</w:t>
            </w:r>
            <w:r>
              <w:rPr>
                <w:noProof/>
                <w:kern w:val="2"/>
                <w:szCs w:val="24"/>
                <w:lang w:val="en-US" w:eastAsia="en-US"/>
                <w14:ligatures w14:val="standardContextual"/>
              </w:rPr>
              <w:tab/>
            </w:r>
            <w:r w:rsidRPr="005134E8">
              <w:rPr>
                <w:rStyle w:val="Hyperlink"/>
                <w:rFonts w:ascii="Segoe UI Variable Text" w:hAnsi="Segoe UI Variable Text"/>
                <w:noProof/>
              </w:rPr>
              <w:t>Conclusion</w:t>
            </w:r>
            <w:r>
              <w:rPr>
                <w:noProof/>
                <w:webHidden/>
              </w:rPr>
              <w:tab/>
            </w:r>
            <w:r>
              <w:rPr>
                <w:noProof/>
                <w:webHidden/>
              </w:rPr>
              <w:fldChar w:fldCharType="begin"/>
            </w:r>
            <w:r>
              <w:rPr>
                <w:noProof/>
                <w:webHidden/>
              </w:rPr>
              <w:instrText xml:space="preserve"> PAGEREF _Toc224130189 \h </w:instrText>
            </w:r>
            <w:r>
              <w:rPr>
                <w:noProof/>
                <w:webHidden/>
              </w:rPr>
            </w:r>
            <w:r>
              <w:rPr>
                <w:noProof/>
                <w:webHidden/>
              </w:rPr>
              <w:fldChar w:fldCharType="separate"/>
            </w:r>
            <w:r>
              <w:rPr>
                <w:noProof/>
                <w:webHidden/>
              </w:rPr>
              <w:t>6</w:t>
            </w:r>
            <w:r>
              <w:rPr>
                <w:noProof/>
                <w:webHidden/>
              </w:rPr>
              <w:fldChar w:fldCharType="end"/>
            </w:r>
          </w:hyperlink>
        </w:p>
        <w:p w14:paraId="1E7700E3" w14:textId="6579B533" w:rsidR="00D35289" w:rsidRDefault="00D35289">
          <w:pPr>
            <w:pStyle w:val="TOC1"/>
            <w:tabs>
              <w:tab w:val="right" w:leader="dot" w:pos="9628"/>
            </w:tabs>
            <w:rPr>
              <w:noProof/>
              <w:kern w:val="2"/>
              <w:szCs w:val="24"/>
              <w:lang w:val="en-US" w:eastAsia="en-US"/>
              <w14:ligatures w14:val="standardContextual"/>
            </w:rPr>
          </w:pPr>
          <w:hyperlink w:anchor="_Toc224130190" w:history="1">
            <w:r w:rsidRPr="005134E8">
              <w:rPr>
                <w:rStyle w:val="Hyperlink"/>
                <w:rFonts w:ascii="Segoe UI Variable Text" w:hAnsi="Segoe UI Variable Text"/>
                <w:noProof/>
              </w:rPr>
              <w:t>References</w:t>
            </w:r>
            <w:r>
              <w:rPr>
                <w:noProof/>
                <w:webHidden/>
              </w:rPr>
              <w:tab/>
            </w:r>
            <w:r>
              <w:rPr>
                <w:noProof/>
                <w:webHidden/>
              </w:rPr>
              <w:fldChar w:fldCharType="begin"/>
            </w:r>
            <w:r>
              <w:rPr>
                <w:noProof/>
                <w:webHidden/>
              </w:rPr>
              <w:instrText xml:space="preserve"> PAGEREF _Toc224130190 \h </w:instrText>
            </w:r>
            <w:r>
              <w:rPr>
                <w:noProof/>
                <w:webHidden/>
              </w:rPr>
            </w:r>
            <w:r>
              <w:rPr>
                <w:noProof/>
                <w:webHidden/>
              </w:rPr>
              <w:fldChar w:fldCharType="separate"/>
            </w:r>
            <w:r>
              <w:rPr>
                <w:noProof/>
                <w:webHidden/>
              </w:rPr>
              <w:t>7</w:t>
            </w:r>
            <w:r>
              <w:rPr>
                <w:noProof/>
                <w:webHidden/>
              </w:rPr>
              <w:fldChar w:fldCharType="end"/>
            </w:r>
          </w:hyperlink>
        </w:p>
        <w:p w14:paraId="5669D922" w14:textId="0F4E20DE" w:rsidR="00D35289" w:rsidRDefault="00D35289">
          <w:pPr>
            <w:pStyle w:val="TOC1"/>
            <w:tabs>
              <w:tab w:val="right" w:leader="dot" w:pos="9628"/>
            </w:tabs>
            <w:rPr>
              <w:noProof/>
              <w:kern w:val="2"/>
              <w:szCs w:val="24"/>
              <w:lang w:val="en-US" w:eastAsia="en-US"/>
              <w14:ligatures w14:val="standardContextual"/>
            </w:rPr>
          </w:pPr>
          <w:hyperlink w:anchor="_Toc224130191" w:history="1">
            <w:r w:rsidRPr="005134E8">
              <w:rPr>
                <w:rStyle w:val="Hyperlink"/>
                <w:rFonts w:ascii="Segoe UI Variable Text" w:hAnsi="Segoe UI Variable Text"/>
                <w:noProof/>
              </w:rPr>
              <w:t>Appendices</w:t>
            </w:r>
            <w:r>
              <w:rPr>
                <w:noProof/>
                <w:webHidden/>
              </w:rPr>
              <w:tab/>
            </w:r>
            <w:r>
              <w:rPr>
                <w:noProof/>
                <w:webHidden/>
              </w:rPr>
              <w:fldChar w:fldCharType="begin"/>
            </w:r>
            <w:r>
              <w:rPr>
                <w:noProof/>
                <w:webHidden/>
              </w:rPr>
              <w:instrText xml:space="preserve"> PAGEREF _Toc224130191 \h </w:instrText>
            </w:r>
            <w:r>
              <w:rPr>
                <w:noProof/>
                <w:webHidden/>
              </w:rPr>
            </w:r>
            <w:r>
              <w:rPr>
                <w:noProof/>
                <w:webHidden/>
              </w:rPr>
              <w:fldChar w:fldCharType="separate"/>
            </w:r>
            <w:r>
              <w:rPr>
                <w:noProof/>
                <w:webHidden/>
              </w:rPr>
              <w:t>I</w:t>
            </w:r>
            <w:r>
              <w:rPr>
                <w:noProof/>
                <w:webHidden/>
              </w:rPr>
              <w:fldChar w:fldCharType="end"/>
            </w:r>
          </w:hyperlink>
        </w:p>
        <w:p w14:paraId="35BBD0EF" w14:textId="5DEB080C" w:rsidR="00D35289" w:rsidRDefault="00D35289">
          <w:pPr>
            <w:pStyle w:val="TOC1"/>
            <w:tabs>
              <w:tab w:val="right" w:leader="dot" w:pos="9628"/>
            </w:tabs>
            <w:rPr>
              <w:noProof/>
              <w:kern w:val="2"/>
              <w:szCs w:val="24"/>
              <w:lang w:val="en-US" w:eastAsia="en-US"/>
              <w14:ligatures w14:val="standardContextual"/>
            </w:rPr>
          </w:pPr>
          <w:hyperlink w:anchor="_Toc224130192" w:history="1">
            <w:r w:rsidRPr="005134E8">
              <w:rPr>
                <w:rStyle w:val="Hyperlink"/>
                <w:rFonts w:ascii="Segoe UI Variable Text" w:hAnsi="Segoe UI Variable Text"/>
                <w:noProof/>
              </w:rPr>
              <w:t>Appendix A: Title</w:t>
            </w:r>
            <w:r>
              <w:rPr>
                <w:noProof/>
                <w:webHidden/>
              </w:rPr>
              <w:tab/>
            </w:r>
            <w:r>
              <w:rPr>
                <w:noProof/>
                <w:webHidden/>
              </w:rPr>
              <w:fldChar w:fldCharType="begin"/>
            </w:r>
            <w:r>
              <w:rPr>
                <w:noProof/>
                <w:webHidden/>
              </w:rPr>
              <w:instrText xml:space="preserve"> PAGEREF _Toc224130192 \h </w:instrText>
            </w:r>
            <w:r>
              <w:rPr>
                <w:noProof/>
                <w:webHidden/>
              </w:rPr>
            </w:r>
            <w:r>
              <w:rPr>
                <w:noProof/>
                <w:webHidden/>
              </w:rPr>
              <w:fldChar w:fldCharType="separate"/>
            </w:r>
            <w:r>
              <w:rPr>
                <w:noProof/>
                <w:webHidden/>
              </w:rPr>
              <w:t>II</w:t>
            </w:r>
            <w:r>
              <w:rPr>
                <w:noProof/>
                <w:webHidden/>
              </w:rPr>
              <w:fldChar w:fldCharType="end"/>
            </w:r>
          </w:hyperlink>
        </w:p>
        <w:p w14:paraId="014B23AA" w14:textId="59BAC6D3" w:rsidR="00D35289" w:rsidRDefault="00D35289">
          <w:pPr>
            <w:pStyle w:val="TOC1"/>
            <w:tabs>
              <w:tab w:val="right" w:leader="dot" w:pos="9628"/>
            </w:tabs>
            <w:rPr>
              <w:noProof/>
              <w:kern w:val="2"/>
              <w:szCs w:val="24"/>
              <w:lang w:val="en-US" w:eastAsia="en-US"/>
              <w14:ligatures w14:val="standardContextual"/>
            </w:rPr>
          </w:pPr>
          <w:hyperlink w:anchor="_Toc224130193" w:history="1">
            <w:r w:rsidRPr="005134E8">
              <w:rPr>
                <w:rStyle w:val="Hyperlink"/>
                <w:rFonts w:ascii="Segoe UI Variable Text" w:hAnsi="Segoe UI Variable Text"/>
                <w:noProof/>
              </w:rPr>
              <w:t>Appendix B: Title</w:t>
            </w:r>
            <w:r>
              <w:rPr>
                <w:noProof/>
                <w:webHidden/>
              </w:rPr>
              <w:tab/>
            </w:r>
            <w:r>
              <w:rPr>
                <w:noProof/>
                <w:webHidden/>
              </w:rPr>
              <w:fldChar w:fldCharType="begin"/>
            </w:r>
            <w:r>
              <w:rPr>
                <w:noProof/>
                <w:webHidden/>
              </w:rPr>
              <w:instrText xml:space="preserve"> PAGEREF _Toc224130193 \h </w:instrText>
            </w:r>
            <w:r>
              <w:rPr>
                <w:noProof/>
                <w:webHidden/>
              </w:rPr>
            </w:r>
            <w:r>
              <w:rPr>
                <w:noProof/>
                <w:webHidden/>
              </w:rPr>
              <w:fldChar w:fldCharType="separate"/>
            </w:r>
            <w:r>
              <w:rPr>
                <w:noProof/>
                <w:webHidden/>
              </w:rPr>
              <w:t>III</w:t>
            </w:r>
            <w:r>
              <w:rPr>
                <w:noProof/>
                <w:webHidden/>
              </w:rPr>
              <w:fldChar w:fldCharType="end"/>
            </w:r>
          </w:hyperlink>
        </w:p>
        <w:p w14:paraId="3ABE8B74" w14:textId="3AA3E522" w:rsidR="004D4978" w:rsidRPr="004937C7" w:rsidRDefault="00100237">
          <w:pPr>
            <w:rPr>
              <w:rFonts w:ascii="Segoe UI Variable Text" w:hAnsi="Segoe UI Variable Text"/>
            </w:rPr>
          </w:pPr>
          <w:r w:rsidRPr="004937C7">
            <w:rPr>
              <w:rFonts w:ascii="Segoe UI Variable Text" w:hAnsi="Segoe UI Variable Text"/>
              <w:b/>
              <w:bCs/>
            </w:rPr>
            <w:fldChar w:fldCharType="end"/>
          </w:r>
        </w:p>
      </w:sdtContent>
    </w:sdt>
    <w:p w14:paraId="3AF8BEBA" w14:textId="77777777" w:rsidR="005F5DF8" w:rsidRPr="004937C7" w:rsidRDefault="005F5DF8" w:rsidP="005F5DF8">
      <w:pPr>
        <w:rPr>
          <w:rFonts w:ascii="Segoe UI Variable Text" w:hAnsi="Segoe UI Variable Text"/>
        </w:rPr>
      </w:pPr>
    </w:p>
    <w:p w14:paraId="32BFAF6C" w14:textId="77777777" w:rsidR="001726FB" w:rsidRPr="004937C7" w:rsidRDefault="005F5DF8" w:rsidP="005F5DF8">
      <w:pPr>
        <w:pStyle w:val="Guidancenotes"/>
        <w:rPr>
          <w:rFonts w:ascii="Segoe UI Variable Text" w:hAnsi="Segoe UI Variable Text"/>
        </w:rPr>
      </w:pPr>
      <w:r w:rsidRPr="004937C7">
        <w:rPr>
          <w:rFonts w:ascii="Segoe UI Variable Text" w:hAnsi="Segoe UI Variable Text"/>
        </w:rPr>
        <w:t xml:space="preserve">This contents page is automated based on your heading styles. It will bring in the heading and page number of any content using the </w:t>
      </w:r>
      <w:r w:rsidRPr="004937C7">
        <w:rPr>
          <w:rFonts w:ascii="Segoe UI Variable Text" w:hAnsi="Segoe UI Variable Text"/>
          <w:i/>
          <w:iCs/>
        </w:rPr>
        <w:t xml:space="preserve">Heading 1, Heading 2 </w:t>
      </w:r>
      <w:r w:rsidRPr="004937C7">
        <w:rPr>
          <w:rFonts w:ascii="Segoe UI Variable Text" w:hAnsi="Segoe UI Variable Text"/>
        </w:rPr>
        <w:t xml:space="preserve">or </w:t>
      </w:r>
      <w:r w:rsidRPr="004937C7">
        <w:rPr>
          <w:rFonts w:ascii="Segoe UI Variable Text" w:hAnsi="Segoe UI Variable Text"/>
          <w:i/>
          <w:iCs/>
        </w:rPr>
        <w:t>Heading 3</w:t>
      </w:r>
      <w:r w:rsidRPr="004937C7">
        <w:rPr>
          <w:rFonts w:ascii="Segoe UI Variable Text" w:hAnsi="Segoe UI Variable Text"/>
        </w:rPr>
        <w:t xml:space="preserve"> style</w:t>
      </w:r>
      <w:r w:rsidR="00A41616" w:rsidRPr="004937C7">
        <w:rPr>
          <w:rFonts w:ascii="Segoe UI Variable Text" w:hAnsi="Segoe UI Variable Text"/>
        </w:rPr>
        <w:t>s</w:t>
      </w:r>
      <w:r w:rsidRPr="004937C7">
        <w:rPr>
          <w:rFonts w:ascii="Segoe UI Variable Text" w:hAnsi="Segoe UI Variable Text"/>
        </w:rPr>
        <w:t xml:space="preserve">. </w:t>
      </w:r>
    </w:p>
    <w:p w14:paraId="73B9BA63" w14:textId="11E25410" w:rsidR="005F5DF8" w:rsidRPr="004937C7" w:rsidRDefault="005F5DF8" w:rsidP="005F5DF8">
      <w:pPr>
        <w:pStyle w:val="Guidancenotes"/>
        <w:rPr>
          <w:rFonts w:ascii="Segoe UI Variable Text" w:hAnsi="Segoe UI Variable Text"/>
        </w:rPr>
      </w:pPr>
      <w:r w:rsidRPr="004937C7">
        <w:rPr>
          <w:rFonts w:ascii="Segoe UI Variable Text" w:hAnsi="Segoe UI Variable Text"/>
        </w:rPr>
        <w:t xml:space="preserve">To update the table, you need to </w:t>
      </w:r>
      <w:r w:rsidR="00CA0E42" w:rsidRPr="004937C7">
        <w:rPr>
          <w:rFonts w:ascii="Segoe UI Variable Text" w:hAnsi="Segoe UI Variable Text"/>
        </w:rPr>
        <w:t>right-click</w:t>
      </w:r>
      <w:r w:rsidRPr="004937C7">
        <w:rPr>
          <w:rFonts w:ascii="Segoe UI Variable Text" w:hAnsi="Segoe UI Variable Text"/>
        </w:rPr>
        <w:t xml:space="preserve"> on this table and choose </w:t>
      </w:r>
      <w:r w:rsidR="00CA0E42" w:rsidRPr="004937C7">
        <w:rPr>
          <w:rFonts w:ascii="Segoe UI Variable Text" w:hAnsi="Segoe UI Variable Text"/>
        </w:rPr>
        <w:t xml:space="preserve">the </w:t>
      </w:r>
      <w:r w:rsidRPr="004937C7">
        <w:rPr>
          <w:rFonts w:ascii="Segoe UI Variable Text" w:hAnsi="Segoe UI Variable Text"/>
        </w:rPr>
        <w:t xml:space="preserve">update field. </w:t>
      </w:r>
    </w:p>
    <w:p w14:paraId="3730597B" w14:textId="77777777" w:rsidR="005F5DF8" w:rsidRPr="004937C7" w:rsidRDefault="005F5DF8" w:rsidP="005F5DF8">
      <w:pPr>
        <w:rPr>
          <w:rFonts w:ascii="Segoe UI Variable Text" w:hAnsi="Segoe UI Variable Text"/>
        </w:rPr>
      </w:pPr>
    </w:p>
    <w:p w14:paraId="54E5A4B7" w14:textId="77777777" w:rsidR="00990BAD" w:rsidRPr="004937C7" w:rsidRDefault="00990BAD">
      <w:pPr>
        <w:spacing w:after="160" w:line="259" w:lineRule="auto"/>
        <w:rPr>
          <w:rFonts w:ascii="Segoe UI Variable Text" w:eastAsiaTheme="majorEastAsia" w:hAnsi="Segoe UI Variable Text" w:cstheme="majorBidi"/>
          <w:b/>
          <w:color w:val="000000" w:themeColor="text1"/>
          <w:sz w:val="28"/>
          <w:szCs w:val="26"/>
        </w:rPr>
      </w:pPr>
      <w:r w:rsidRPr="004937C7">
        <w:rPr>
          <w:rFonts w:ascii="Segoe UI Variable Text" w:hAnsi="Segoe UI Variable Text"/>
        </w:rPr>
        <w:br w:type="page"/>
      </w:r>
    </w:p>
    <w:p w14:paraId="0BDB8970" w14:textId="77777777" w:rsidR="00836763" w:rsidRPr="004937C7" w:rsidRDefault="00836763" w:rsidP="00EF5D31">
      <w:pPr>
        <w:rPr>
          <w:rFonts w:ascii="Segoe UI Variable Text" w:hAnsi="Segoe UI Variable Text"/>
        </w:rPr>
        <w:sectPr w:rsidR="00836763" w:rsidRPr="004937C7" w:rsidSect="00E126FF">
          <w:footerReference w:type="default" r:id="rId8"/>
          <w:pgSz w:w="11906" w:h="16838"/>
          <w:pgMar w:top="1134" w:right="1134" w:bottom="1134" w:left="1134" w:header="709" w:footer="709" w:gutter="0"/>
          <w:pgNumType w:fmt="lowerRoman" w:start="1"/>
          <w:cols w:space="708"/>
          <w:titlePg/>
          <w:docGrid w:linePitch="360"/>
        </w:sectPr>
      </w:pPr>
    </w:p>
    <w:p w14:paraId="00344FEE" w14:textId="08F73399" w:rsidR="00EF373B" w:rsidRPr="004937C7" w:rsidRDefault="00497FFC" w:rsidP="0066448F">
      <w:pPr>
        <w:pStyle w:val="Heading1"/>
        <w:rPr>
          <w:rFonts w:ascii="Segoe UI Variable Text" w:hAnsi="Segoe UI Variable Text"/>
        </w:rPr>
      </w:pPr>
      <w:bookmarkStart w:id="1" w:name="_Toc224130183"/>
      <w:r w:rsidRPr="00497FFC">
        <w:rPr>
          <w:rFonts w:ascii="Segoe UI Variable Text" w:hAnsi="Segoe UI Variable Text"/>
        </w:rPr>
        <w:lastRenderedPageBreak/>
        <w:t>Problem Context and System Scope</w:t>
      </w:r>
      <w:bookmarkEnd w:id="1"/>
      <w:r w:rsidR="00072BDD" w:rsidRPr="004937C7">
        <w:rPr>
          <w:rFonts w:ascii="Segoe UI Variable Text" w:hAnsi="Segoe UI Variable Text"/>
        </w:rPr>
        <w:t xml:space="preserve">  </w:t>
      </w:r>
    </w:p>
    <w:p w14:paraId="71EB0073" w14:textId="77777777" w:rsidR="00EF373B" w:rsidRPr="004937C7" w:rsidRDefault="00EF373B" w:rsidP="00EF373B">
      <w:pPr>
        <w:rPr>
          <w:rFonts w:ascii="Segoe UI Variable Text" w:hAnsi="Segoe UI Variable Text"/>
        </w:rPr>
      </w:pPr>
      <w:r w:rsidRPr="004937C7">
        <w:rPr>
          <w:rFonts w:ascii="Segoe UI Variable Text" w:hAnsi="Segoe UI Variable Text"/>
        </w:rPr>
        <w:t>Insert your text here</w:t>
      </w:r>
    </w:p>
    <w:p w14:paraId="677FD888" w14:textId="77777777" w:rsidR="00497FFC" w:rsidRDefault="00497FFC" w:rsidP="00144CB2">
      <w:pPr>
        <w:pStyle w:val="Guidancenotes"/>
        <w:rPr>
          <w:rFonts w:ascii="Segoe UI Variable Text" w:hAnsi="Segoe UI Variable Text"/>
        </w:rPr>
      </w:pPr>
      <w:r w:rsidRPr="00497FFC">
        <w:rPr>
          <w:rFonts w:ascii="Segoe UI Variable Text" w:hAnsi="Segoe UI Variable Text"/>
        </w:rPr>
        <w:t>Define the AI application and clearly articulate the problem statement. Describe the system context, stakeholders, operating environment, constraints, risks, and success criteria. Define the system boundary and include a context diagram if appropriate.</w:t>
      </w:r>
    </w:p>
    <w:p w14:paraId="4B9C5A33" w14:textId="58DE6970" w:rsidR="00623B11" w:rsidRPr="004937C7" w:rsidRDefault="00623B11" w:rsidP="00144CB2">
      <w:pPr>
        <w:pStyle w:val="Guidancenotes"/>
        <w:rPr>
          <w:rFonts w:ascii="Segoe UI Variable Text" w:hAnsi="Segoe UI Variable Text"/>
        </w:rPr>
      </w:pPr>
      <w:r w:rsidRPr="004937C7">
        <w:rPr>
          <w:rFonts w:ascii="Segoe UI Variable Text" w:hAnsi="Segoe UI Variable Text"/>
        </w:rPr>
        <w:t>Use clear, professional language.</w:t>
      </w:r>
    </w:p>
    <w:p w14:paraId="1B7B4A53" w14:textId="77777777" w:rsidR="00D35289" w:rsidRPr="004937C7" w:rsidRDefault="00D35289" w:rsidP="00D35289">
      <w:pPr>
        <w:pStyle w:val="Guidancenotes"/>
      </w:pPr>
      <w:r w:rsidRPr="004937C7">
        <w:t>Use clear, professional language.</w:t>
      </w:r>
    </w:p>
    <w:p w14:paraId="63DF0BC5" w14:textId="77777777" w:rsidR="00D35289" w:rsidRPr="004937C7" w:rsidRDefault="00D35289" w:rsidP="00D35289">
      <w:pPr>
        <w:pStyle w:val="Guidancenotes"/>
      </w:pPr>
      <w:r w:rsidRPr="004937C7">
        <w:t>Keep paragraphs focused and concise.</w:t>
      </w:r>
    </w:p>
    <w:p w14:paraId="7ED3788D" w14:textId="77777777" w:rsidR="00D35289" w:rsidRPr="004937C7" w:rsidRDefault="00D35289" w:rsidP="00D35289">
      <w:pPr>
        <w:pStyle w:val="Guidancenotes"/>
      </w:pPr>
      <w:r w:rsidRPr="004937C7">
        <w:t>Maintain an objective tone.</w:t>
      </w:r>
    </w:p>
    <w:p w14:paraId="11C4C052" w14:textId="77777777" w:rsidR="00D35289" w:rsidRPr="004937C7" w:rsidRDefault="00D35289" w:rsidP="00D35289">
      <w:pPr>
        <w:pStyle w:val="Guidancenotes"/>
      </w:pPr>
      <w:r w:rsidRPr="004937C7">
        <w:t>Use active voice where appropriate.</w:t>
      </w:r>
    </w:p>
    <w:p w14:paraId="4412D072" w14:textId="77777777" w:rsidR="00D35289" w:rsidRPr="004937C7" w:rsidRDefault="00D35289" w:rsidP="00D35289">
      <w:pPr>
        <w:pStyle w:val="Guidancenotes"/>
      </w:pPr>
      <w:r w:rsidRPr="004937C7">
        <w:t>Use a logical progression of ideas.</w:t>
      </w:r>
    </w:p>
    <w:p w14:paraId="20D38A45" w14:textId="77777777" w:rsidR="00D35289" w:rsidRPr="004937C7" w:rsidRDefault="00D35289" w:rsidP="00D35289">
      <w:pPr>
        <w:pStyle w:val="Guidancenotes"/>
        <w:rPr>
          <w:b/>
          <w:bCs/>
        </w:rPr>
      </w:pPr>
      <w:r w:rsidRPr="004937C7">
        <w:rPr>
          <w:b/>
          <w:bCs/>
        </w:rPr>
        <w:t>Do:</w:t>
      </w:r>
    </w:p>
    <w:p w14:paraId="6E6C3F46" w14:textId="77777777" w:rsidR="00D35289" w:rsidRPr="004937C7" w:rsidRDefault="00D35289" w:rsidP="00D35289">
      <w:pPr>
        <w:pStyle w:val="Guidancenotes"/>
      </w:pPr>
      <w:r w:rsidRPr="004937C7">
        <w:t>Start with a compelling opening statement</w:t>
      </w:r>
    </w:p>
    <w:p w14:paraId="49C441D6" w14:textId="77777777" w:rsidR="00D35289" w:rsidRPr="004937C7" w:rsidRDefault="00D35289" w:rsidP="00D35289">
      <w:pPr>
        <w:pStyle w:val="Guidancenotes"/>
      </w:pPr>
      <w:r w:rsidRPr="004937C7">
        <w:t>Use clear headings and subheadings</w:t>
      </w:r>
    </w:p>
    <w:p w14:paraId="091E8DAE" w14:textId="77777777" w:rsidR="00D35289" w:rsidRPr="004937C7" w:rsidRDefault="00D35289" w:rsidP="00D35289">
      <w:pPr>
        <w:pStyle w:val="Guidancenotes"/>
      </w:pPr>
      <w:r w:rsidRPr="004937C7">
        <w:t>Include relevant citations/references</w:t>
      </w:r>
    </w:p>
    <w:p w14:paraId="742E0501" w14:textId="77777777" w:rsidR="00D35289" w:rsidRPr="004937C7" w:rsidRDefault="00D35289" w:rsidP="00D35289">
      <w:pPr>
        <w:pStyle w:val="Guidancenotes"/>
      </w:pPr>
      <w:r w:rsidRPr="004937C7">
        <w:t>Define technical terms or acronyms</w:t>
      </w:r>
    </w:p>
    <w:p w14:paraId="2482EB6E" w14:textId="77777777" w:rsidR="00D35289" w:rsidRPr="004937C7" w:rsidRDefault="00D35289" w:rsidP="00D35289">
      <w:pPr>
        <w:pStyle w:val="Guidancenotes"/>
        <w:rPr>
          <w:b/>
          <w:bCs/>
        </w:rPr>
      </w:pPr>
      <w:r w:rsidRPr="004937C7">
        <w:rPr>
          <w:b/>
          <w:bCs/>
        </w:rPr>
        <w:t>Avoid:</w:t>
      </w:r>
    </w:p>
    <w:p w14:paraId="4D8E9C5F" w14:textId="77777777" w:rsidR="00D35289" w:rsidRPr="004937C7" w:rsidRDefault="00D35289" w:rsidP="00D35289">
      <w:pPr>
        <w:pStyle w:val="Guidancenotes"/>
      </w:pPr>
      <w:r w:rsidRPr="004937C7">
        <w:t>Using overly technical language without explanation</w:t>
      </w:r>
    </w:p>
    <w:p w14:paraId="7311D84D" w14:textId="77777777" w:rsidR="00D35289" w:rsidRPr="004937C7" w:rsidRDefault="00D35289" w:rsidP="00D35289">
      <w:pPr>
        <w:pStyle w:val="Guidancenotes"/>
      </w:pPr>
      <w:r w:rsidRPr="004937C7">
        <w:t>Making unsupported claims</w:t>
      </w:r>
    </w:p>
    <w:p w14:paraId="0EA4027A" w14:textId="77777777" w:rsidR="00D35289" w:rsidRPr="004937C7" w:rsidRDefault="00D35289" w:rsidP="00D35289">
      <w:pPr>
        <w:pStyle w:val="Guidancenotes"/>
      </w:pPr>
      <w:r w:rsidRPr="004937C7">
        <w:t>Including irrelevant information</w:t>
      </w:r>
    </w:p>
    <w:p w14:paraId="44FFC994" w14:textId="77777777" w:rsidR="00D35289" w:rsidRPr="004937C7" w:rsidRDefault="00D35289" w:rsidP="00D35289">
      <w:pPr>
        <w:pStyle w:val="Guidancenotes"/>
      </w:pPr>
      <w:r w:rsidRPr="004937C7">
        <w:t>Being too verbose or repetitive</w:t>
      </w:r>
    </w:p>
    <w:p w14:paraId="23E502A4" w14:textId="77777777" w:rsidR="00D35289" w:rsidRPr="004937C7" w:rsidRDefault="00D35289" w:rsidP="00D35289">
      <w:pPr>
        <w:pStyle w:val="Guidancenotes"/>
        <w:rPr>
          <w:b/>
          <w:bCs/>
          <w:color w:val="FF0000"/>
        </w:rPr>
      </w:pPr>
      <w:r w:rsidRPr="004937C7">
        <w:rPr>
          <w:b/>
          <w:bCs/>
          <w:color w:val="FF0000"/>
        </w:rPr>
        <w:t xml:space="preserve">Do not add borders to your report </w:t>
      </w:r>
    </w:p>
    <w:p w14:paraId="23A3192F" w14:textId="77777777" w:rsidR="00D35289" w:rsidRPr="004937C7" w:rsidRDefault="00D35289" w:rsidP="00D35289">
      <w:pPr>
        <w:pStyle w:val="Guidancenotes"/>
        <w:rPr>
          <w:b/>
          <w:bCs/>
          <w:color w:val="FF0000"/>
        </w:rPr>
      </w:pPr>
      <w:r w:rsidRPr="004937C7">
        <w:rPr>
          <w:b/>
          <w:bCs/>
          <w:color w:val="FF0000"/>
        </w:rPr>
        <w:t>Do not modify the structure of template.</w:t>
      </w:r>
    </w:p>
    <w:p w14:paraId="4309DE1D" w14:textId="77777777" w:rsidR="00D35289" w:rsidRPr="004937C7" w:rsidRDefault="00D35289" w:rsidP="00D35289">
      <w:pPr>
        <w:pStyle w:val="Guidancenotes"/>
      </w:pPr>
      <w:r w:rsidRPr="004937C7">
        <w:t xml:space="preserve">Your report should be written from a third-person, observational perspective. </w:t>
      </w:r>
    </w:p>
    <w:p w14:paraId="6C9AE7A8" w14:textId="77777777" w:rsidR="00D35289" w:rsidRDefault="00D35289" w:rsidP="00D35289">
      <w:pPr>
        <w:pStyle w:val="Guidancenotes"/>
      </w:pPr>
      <w:r w:rsidRPr="004937C7">
        <w:rPr>
          <w:b/>
          <w:bCs/>
          <w:color w:val="FF0000"/>
        </w:rPr>
        <w:t xml:space="preserve">Do not </w:t>
      </w:r>
      <w:r w:rsidRPr="00E8484A">
        <w:t xml:space="preserve">use the following terms: </w:t>
      </w:r>
    </w:p>
    <w:p w14:paraId="0DB6122B" w14:textId="77777777" w:rsidR="00D35289" w:rsidRPr="00E8484A" w:rsidRDefault="00D35289" w:rsidP="00D35289">
      <w:pPr>
        <w:pStyle w:val="Guidancenotes"/>
        <w:rPr>
          <w:i/>
          <w:iCs/>
        </w:rPr>
      </w:pPr>
      <w:r w:rsidRPr="00E8484A">
        <w:rPr>
          <w:i/>
          <w:iCs/>
        </w:rPr>
        <w:t>I, Me, My, Mine, We, I believe, In my opinion, According to me, Our, Us, Ours, Myself, We're, I feel, As I see it, I'm, Ourselves, We've, I know, As far as I'm concerned, I think, Personally, I have, I will, We can, Our experience, From my point of view, In my perspective</w:t>
      </w:r>
    </w:p>
    <w:p w14:paraId="1CE3B219" w14:textId="77777777" w:rsidR="00D35289" w:rsidRDefault="00D35289" w:rsidP="00D35289">
      <w:pPr>
        <w:pStyle w:val="Guidancenotes"/>
      </w:pPr>
      <w:r w:rsidRPr="004937C7">
        <w:br/>
        <w:t xml:space="preserve">Do use or model from the following examples, which are written from an observational third-person perspective: </w:t>
      </w:r>
    </w:p>
    <w:p w14:paraId="66341E94" w14:textId="77777777" w:rsidR="00D35289" w:rsidRDefault="00D35289" w:rsidP="00D35289">
      <w:pPr>
        <w:pStyle w:val="Guidancenotes"/>
      </w:pPr>
      <w:r>
        <w:t>“</w:t>
      </w:r>
      <w:r w:rsidRPr="004937C7">
        <w:t>It was observed that</w:t>
      </w:r>
      <w:r>
        <w:t>...”, “</w:t>
      </w:r>
      <w:r w:rsidRPr="004937C7">
        <w:t>The data suggest...</w:t>
      </w:r>
      <w:r>
        <w:t>”, “</w:t>
      </w:r>
      <w:r w:rsidRPr="004937C7">
        <w:t>The trends in the data</w:t>
      </w:r>
      <w:r>
        <w:t>...”, “</w:t>
      </w:r>
      <w:r w:rsidRPr="004937C7">
        <w:t>A statistical analysis was conducted.</w:t>
      </w:r>
      <w:r>
        <w:t>”, “</w:t>
      </w:r>
      <w:r w:rsidRPr="004937C7">
        <w:t>The process was documented as...</w:t>
      </w:r>
      <w:r>
        <w:t>”, “</w:t>
      </w:r>
      <w:r w:rsidRPr="004937C7">
        <w:t>The data were collected and analysed.</w:t>
      </w:r>
      <w:r>
        <w:t>”</w:t>
      </w:r>
    </w:p>
    <w:p w14:paraId="78860820" w14:textId="77777777" w:rsidR="00D35289" w:rsidRPr="004937C7" w:rsidRDefault="00D35289" w:rsidP="00D35289">
      <w:pPr>
        <w:pStyle w:val="Guidancenotes"/>
      </w:pPr>
      <w:r>
        <w:lastRenderedPageBreak/>
        <w:t>“</w:t>
      </w:r>
      <w:r w:rsidRPr="004937C7">
        <w:t>The experiment revealed...</w:t>
      </w:r>
      <w:r>
        <w:t>”, “</w:t>
      </w:r>
      <w:r w:rsidRPr="004937C7">
        <w:t>The results show...</w:t>
      </w:r>
      <w:r>
        <w:t>”, “</w:t>
      </w:r>
      <w:r w:rsidRPr="004937C7">
        <w:t>One can infer that...</w:t>
      </w:r>
      <w:r>
        <w:t>”, “</w:t>
      </w:r>
      <w:r w:rsidRPr="004937C7">
        <w:t>The study indicates...</w:t>
      </w:r>
      <w:r>
        <w:t xml:space="preserve">”, </w:t>
      </w:r>
      <w:r w:rsidRPr="004937C7">
        <w:t>"The findings imply..."</w:t>
      </w:r>
      <w:r>
        <w:t xml:space="preserve"> </w:t>
      </w:r>
      <w:r w:rsidRPr="004937C7">
        <w:t>"The evidence supports..."</w:t>
      </w:r>
      <w:r>
        <w:t>, “This work</w:t>
      </w:r>
      <w:r w:rsidRPr="004937C7">
        <w:t>...</w:t>
      </w:r>
      <w:r>
        <w:t>”, “This study…”, “This project</w:t>
      </w:r>
      <w:r w:rsidRPr="004937C7">
        <w:t>...</w:t>
      </w:r>
      <w:r>
        <w:t xml:space="preserve">”, </w:t>
      </w:r>
    </w:p>
    <w:p w14:paraId="48F2B733" w14:textId="77777777" w:rsidR="00D35289" w:rsidRPr="00354F56" w:rsidRDefault="00D35289" w:rsidP="00D35289">
      <w:pPr>
        <w:pStyle w:val="Guidancenotes"/>
      </w:pPr>
      <w:r w:rsidRPr="00354F56">
        <w:t xml:space="preserve">The following guidelines must be adhered to: </w:t>
      </w:r>
    </w:p>
    <w:p w14:paraId="226AF7DF" w14:textId="77777777" w:rsidR="00D35289" w:rsidRPr="004937C7" w:rsidRDefault="00D35289" w:rsidP="00D35289">
      <w:pPr>
        <w:pStyle w:val="Guidancenotes"/>
      </w:pPr>
      <w:r w:rsidRPr="004937C7">
        <w:t>All text in the report must be black in colour.</w:t>
      </w:r>
    </w:p>
    <w:p w14:paraId="7CB3DF67" w14:textId="77777777" w:rsidR="00D35289" w:rsidRPr="004937C7" w:rsidRDefault="00D35289" w:rsidP="00D35289">
      <w:pPr>
        <w:pStyle w:val="Guidancenotes"/>
      </w:pPr>
      <w:r w:rsidRPr="004937C7">
        <w:t>The main body text must be at least 12 pt.</w:t>
      </w:r>
    </w:p>
    <w:p w14:paraId="1B8E77DE" w14:textId="77777777" w:rsidR="00D35289" w:rsidRPr="004937C7" w:rsidRDefault="00D35289" w:rsidP="00D35289">
      <w:pPr>
        <w:pStyle w:val="Guidancenotes"/>
      </w:pPr>
      <w:r w:rsidRPr="004937C7">
        <w:t xml:space="preserve">The main body text must </w:t>
      </w:r>
      <w:r>
        <w:t xml:space="preserve">be at least </w:t>
      </w:r>
      <w:proofErr w:type="gramStart"/>
      <w:r>
        <w:t>1</w:t>
      </w:r>
      <w:r w:rsidRPr="004937C7">
        <w:t>.5 line</w:t>
      </w:r>
      <w:proofErr w:type="gramEnd"/>
      <w:r w:rsidRPr="004937C7">
        <w:t xml:space="preserve"> spacing.</w:t>
      </w:r>
    </w:p>
    <w:p w14:paraId="43994675" w14:textId="77777777" w:rsidR="00D35289" w:rsidRPr="004937C7" w:rsidRDefault="00D35289" w:rsidP="00D35289">
      <w:pPr>
        <w:pStyle w:val="Guidancenotes"/>
      </w:pPr>
      <w:r w:rsidRPr="004937C7">
        <w:t>Margins will be a minimum of 2 cm on each side.</w:t>
      </w:r>
    </w:p>
    <w:p w14:paraId="6A30C2EE" w14:textId="77777777" w:rsidR="00D35289" w:rsidRPr="004937C7" w:rsidRDefault="00D35289" w:rsidP="00D35289">
      <w:pPr>
        <w:pStyle w:val="Guidancenotes"/>
      </w:pPr>
      <w:r w:rsidRPr="004937C7">
        <w:t>All pages must be numbered consecutively.</w:t>
      </w:r>
    </w:p>
    <w:p w14:paraId="6BB308CA" w14:textId="77777777" w:rsidR="00D35289" w:rsidRPr="004937C7" w:rsidRDefault="00D35289" w:rsidP="00D35289">
      <w:pPr>
        <w:pStyle w:val="Guidancenotes"/>
      </w:pPr>
      <w:r w:rsidRPr="004937C7">
        <w:t>All the sections/subsections must be numbered except Appendices and References.</w:t>
      </w:r>
    </w:p>
    <w:p w14:paraId="4E650F8A" w14:textId="77777777" w:rsidR="00D35289" w:rsidRPr="004937C7" w:rsidRDefault="00D35289" w:rsidP="00D35289">
      <w:pPr>
        <w:pStyle w:val="Guidancenotes"/>
      </w:pPr>
      <w:r w:rsidRPr="004937C7">
        <w:t>Use high-quality image formats (e.g., PNG or TIFF) and ensure a minimum of 300 DPI.</w:t>
      </w:r>
    </w:p>
    <w:p w14:paraId="1611F92D" w14:textId="77777777" w:rsidR="00D35289" w:rsidRPr="004937C7" w:rsidRDefault="00D35289" w:rsidP="00D35289">
      <w:pPr>
        <w:pStyle w:val="Guidancenotes"/>
      </w:pPr>
      <w:r w:rsidRPr="004937C7">
        <w:t xml:space="preserve">Each figure and table must include a descriptive caption, a unique number (e.g., Figure 1), and an explanation in the </w:t>
      </w:r>
      <w:r>
        <w:t xml:space="preserve">body of the </w:t>
      </w:r>
      <w:r w:rsidRPr="004937C7">
        <w:t>report.</w:t>
      </w:r>
    </w:p>
    <w:p w14:paraId="16626893" w14:textId="77777777" w:rsidR="00D35289" w:rsidRDefault="00D35289" w:rsidP="00D35289">
      <w:pPr>
        <w:pStyle w:val="Guidancenotes"/>
        <w:rPr>
          <w:b/>
          <w:bCs/>
          <w:color w:val="FF0000"/>
        </w:rPr>
      </w:pPr>
      <w:r>
        <w:rPr>
          <w:b/>
          <w:bCs/>
          <w:color w:val="FF0000"/>
        </w:rPr>
        <w:t>D</w:t>
      </w:r>
      <w:r w:rsidRPr="00BD005C">
        <w:rPr>
          <w:b/>
          <w:bCs/>
          <w:color w:val="FF0000"/>
        </w:rPr>
        <w:t>o</w:t>
      </w:r>
      <w:r>
        <w:rPr>
          <w:b/>
          <w:bCs/>
          <w:color w:val="FF0000"/>
        </w:rPr>
        <w:t xml:space="preserve"> not</w:t>
      </w:r>
      <w:r>
        <w:rPr>
          <w:b/>
          <w:bCs/>
        </w:rPr>
        <w:t xml:space="preserve"> </w:t>
      </w:r>
      <w:r>
        <w:rPr>
          <w:b/>
          <w:bCs/>
          <w:color w:val="FF0000"/>
        </w:rPr>
        <w:t xml:space="preserve">use </w:t>
      </w:r>
      <w:r w:rsidRPr="00BD005C">
        <w:rPr>
          <w:b/>
          <w:bCs/>
          <w:color w:val="FF0000"/>
        </w:rPr>
        <w:t>screenshot</w:t>
      </w:r>
      <w:r>
        <w:rPr>
          <w:b/>
          <w:bCs/>
          <w:color w:val="FF0000"/>
        </w:rPr>
        <w:t xml:space="preserve"> tools to include your visualisations </w:t>
      </w:r>
      <w:r w:rsidRPr="00BD005C">
        <w:rPr>
          <w:b/>
          <w:bCs/>
          <w:color w:val="FF0000"/>
        </w:rPr>
        <w:t>in the report.</w:t>
      </w:r>
    </w:p>
    <w:p w14:paraId="58528BA5" w14:textId="77777777" w:rsidR="00D35289" w:rsidRDefault="00D35289" w:rsidP="00D35289">
      <w:pPr>
        <w:pStyle w:val="Guidancenotes"/>
      </w:pPr>
      <w:r w:rsidRPr="003F024F">
        <w:t xml:space="preserve">Use </w:t>
      </w:r>
      <w:proofErr w:type="spellStart"/>
      <w:proofErr w:type="gramStart"/>
      <w:r w:rsidRPr="003F024F">
        <w:rPr>
          <w:rFonts w:ascii="Consolas" w:hAnsi="Consolas"/>
        </w:rPr>
        <w:t>savefig</w:t>
      </w:r>
      <w:proofErr w:type="spellEnd"/>
      <w:r w:rsidRPr="003F024F">
        <w:rPr>
          <w:rFonts w:ascii="Consolas" w:hAnsi="Consolas"/>
        </w:rPr>
        <w:t>(</w:t>
      </w:r>
      <w:proofErr w:type="gramEnd"/>
      <w:r w:rsidRPr="003F024F">
        <w:rPr>
          <w:rFonts w:ascii="Consolas" w:hAnsi="Consolas"/>
        </w:rPr>
        <w:t>)</w:t>
      </w:r>
      <w:r w:rsidRPr="003F024F">
        <w:t xml:space="preserve"> in your code to create high-quality images instead of using screenshots.</w:t>
      </w:r>
    </w:p>
    <w:p w14:paraId="71C41447" w14:textId="77777777" w:rsidR="00D35289" w:rsidRPr="00BD005C" w:rsidRDefault="00D35289" w:rsidP="00D35289">
      <w:pPr>
        <w:pStyle w:val="Guidancenotes"/>
        <w:rPr>
          <w:b/>
          <w:bCs/>
          <w:color w:val="FF0000"/>
        </w:rPr>
      </w:pPr>
      <w:r w:rsidRPr="00BD005C">
        <w:rPr>
          <w:b/>
          <w:bCs/>
          <w:color w:val="FF0000"/>
        </w:rPr>
        <w:t>Do</w:t>
      </w:r>
      <w:r>
        <w:rPr>
          <w:b/>
          <w:bCs/>
        </w:rPr>
        <w:t xml:space="preserve"> </w:t>
      </w:r>
      <w:r w:rsidRPr="00BD005C">
        <w:rPr>
          <w:b/>
          <w:bCs/>
          <w:color w:val="FF0000"/>
        </w:rPr>
        <w:t>not include screenshots of your code in the report.</w:t>
      </w:r>
    </w:p>
    <w:p w14:paraId="0A4AD1BF" w14:textId="77777777" w:rsidR="00D35289" w:rsidRDefault="00D35289" w:rsidP="00D35289">
      <w:pPr>
        <w:pStyle w:val="Guidancenotes"/>
      </w:pPr>
      <w:r w:rsidRPr="00E22A06">
        <w:t>If necessary, create a text box with</w:t>
      </w:r>
      <w:r>
        <w:rPr>
          <w:b/>
          <w:bCs/>
        </w:rPr>
        <w:t xml:space="preserve"> </w:t>
      </w:r>
      <w:r>
        <w:rPr>
          <w:rFonts w:ascii="Consolas" w:hAnsi="Consolas"/>
        </w:rPr>
        <w:t xml:space="preserve">Consolas </w:t>
      </w:r>
      <w:r w:rsidRPr="00E22A06">
        <w:t>font style and just</w:t>
      </w:r>
      <w:r>
        <w:t>i</w:t>
      </w:r>
      <w:r w:rsidRPr="00E22A06">
        <w:t>fy inclu</w:t>
      </w:r>
      <w:r>
        <w:t>d</w:t>
      </w:r>
      <w:r w:rsidRPr="00E22A06">
        <w:t>in</w:t>
      </w:r>
      <w:r>
        <w:t>g</w:t>
      </w:r>
      <w:r w:rsidRPr="00E22A06">
        <w:t xml:space="preserve"> the code </w:t>
      </w:r>
      <w:r>
        <w:t>in</w:t>
      </w:r>
      <w:r w:rsidRPr="00E22A06">
        <w:t xml:space="preserve"> the repo</w:t>
      </w:r>
      <w:r>
        <w:t>r</w:t>
      </w:r>
      <w:r w:rsidRPr="00E22A06">
        <w:t>t.</w:t>
      </w:r>
    </w:p>
    <w:p w14:paraId="240A03BF" w14:textId="77777777" w:rsidR="008E17EF" w:rsidRPr="004937C7" w:rsidRDefault="008E17EF" w:rsidP="00944D7F">
      <w:pPr>
        <w:pStyle w:val="Guidancenotes"/>
        <w:rPr>
          <w:rFonts w:ascii="Segoe UI Variable Text" w:hAnsi="Segoe UI Variable Text"/>
        </w:rPr>
      </w:pPr>
    </w:p>
    <w:p w14:paraId="6A2D52D3" w14:textId="77777777" w:rsidR="00003C2E" w:rsidRPr="004937C7" w:rsidRDefault="00003C2E" w:rsidP="00003C2E">
      <w:pPr>
        <w:rPr>
          <w:rFonts w:ascii="Segoe UI Variable Text" w:hAnsi="Segoe UI Variable Text"/>
        </w:rPr>
      </w:pPr>
    </w:p>
    <w:p w14:paraId="657D30DF" w14:textId="77777777" w:rsidR="00D55919" w:rsidRPr="004937C7" w:rsidRDefault="00D55919" w:rsidP="00D55919">
      <w:pPr>
        <w:rPr>
          <w:rFonts w:ascii="Segoe UI Variable Text" w:hAnsi="Segoe UI Variable Text"/>
        </w:rPr>
      </w:pPr>
    </w:p>
    <w:p w14:paraId="5F7D3550" w14:textId="59A6C221" w:rsidR="001466C3" w:rsidRPr="004937C7" w:rsidRDefault="008D0A53" w:rsidP="008A5319">
      <w:pPr>
        <w:pStyle w:val="Heading1"/>
        <w:ind w:left="432" w:hanging="432"/>
        <w:rPr>
          <w:rFonts w:ascii="Segoe UI Variable Text" w:hAnsi="Segoe UI Variable Text"/>
        </w:rPr>
      </w:pPr>
      <w:bookmarkStart w:id="2" w:name="_Toc224130184"/>
      <w:r w:rsidRPr="008D0A53">
        <w:rPr>
          <w:rFonts w:ascii="Segoe UI Variable Text" w:hAnsi="Segoe UI Variable Text"/>
        </w:rPr>
        <w:lastRenderedPageBreak/>
        <w:t>Critical Review of Relevant Approaches</w:t>
      </w:r>
      <w:bookmarkEnd w:id="2"/>
      <w:r w:rsidR="00E22A06" w:rsidRPr="004937C7">
        <w:rPr>
          <w:rFonts w:ascii="Segoe UI Variable Text" w:hAnsi="Segoe UI Variable Text"/>
        </w:rPr>
        <w:t xml:space="preserve"> </w:t>
      </w:r>
      <w:r w:rsidR="00BB3579" w:rsidRPr="004937C7">
        <w:rPr>
          <w:rFonts w:ascii="Segoe UI Variable Text" w:hAnsi="Segoe UI Variable Text"/>
        </w:rPr>
        <w:t xml:space="preserve">  </w:t>
      </w:r>
    </w:p>
    <w:p w14:paraId="617317C0" w14:textId="77777777" w:rsidR="00EF373B" w:rsidRPr="004937C7" w:rsidRDefault="00EF373B" w:rsidP="00EF373B">
      <w:pPr>
        <w:rPr>
          <w:rFonts w:ascii="Segoe UI Variable Text" w:hAnsi="Segoe UI Variable Text"/>
        </w:rPr>
      </w:pPr>
      <w:r w:rsidRPr="004937C7">
        <w:rPr>
          <w:rFonts w:ascii="Segoe UI Variable Text" w:hAnsi="Segoe UI Variable Text"/>
        </w:rPr>
        <w:t>Insert text here</w:t>
      </w:r>
    </w:p>
    <w:p w14:paraId="26ECA15E" w14:textId="77777777" w:rsidR="008D0A53" w:rsidRDefault="008D0A53" w:rsidP="00144CB2">
      <w:pPr>
        <w:pStyle w:val="Guidancenotes"/>
        <w:rPr>
          <w:rFonts w:ascii="Segoe UI Variable Text" w:hAnsi="Segoe UI Variable Text"/>
        </w:rPr>
      </w:pPr>
      <w:r w:rsidRPr="008D0A53">
        <w:rPr>
          <w:rFonts w:ascii="Segoe UI Variable Text" w:hAnsi="Segoe UI Variable Text"/>
        </w:rPr>
        <w:t>Critically analyse at least two relevant AI systems engineering approaches or design options (e.g., architectural styles, pipeline patterns, deployment strategies, or monitoring approaches). The discussion must be supported by recent research papers. Evaluate their contributions, identify limitations or gaps, and analyse key design trade-offs.</w:t>
      </w:r>
    </w:p>
    <w:p w14:paraId="2ADCE862" w14:textId="77777777" w:rsidR="00F94E3C" w:rsidRPr="004937C7" w:rsidRDefault="00F94E3C" w:rsidP="00F94E3C">
      <w:pPr>
        <w:rPr>
          <w:rFonts w:ascii="Segoe UI Variable Text" w:hAnsi="Segoe UI Variable Text"/>
        </w:rPr>
      </w:pPr>
    </w:p>
    <w:p w14:paraId="74E6A7B2" w14:textId="06262B11" w:rsidR="00F94E3C" w:rsidRPr="004937C7" w:rsidRDefault="00204DD9" w:rsidP="00F94E3C">
      <w:pPr>
        <w:pStyle w:val="Heading2"/>
        <w:rPr>
          <w:rFonts w:ascii="Segoe UI Variable Text" w:hAnsi="Segoe UI Variable Text"/>
        </w:rPr>
      </w:pPr>
      <w:bookmarkStart w:id="3" w:name="_Toc224130185"/>
      <w:r w:rsidRPr="004937C7">
        <w:rPr>
          <w:rFonts w:ascii="Segoe UI Variable Text" w:hAnsi="Segoe UI Variable Text"/>
        </w:rPr>
        <w:t>Sample Subsection</w:t>
      </w:r>
      <w:bookmarkEnd w:id="3"/>
      <w:r w:rsidRPr="004937C7">
        <w:rPr>
          <w:rFonts w:ascii="Segoe UI Variable Text" w:hAnsi="Segoe UI Variable Text"/>
        </w:rPr>
        <w:t xml:space="preserve"> </w:t>
      </w:r>
    </w:p>
    <w:p w14:paraId="355280D6" w14:textId="0F88AF52" w:rsidR="00414BDD" w:rsidRPr="004937C7" w:rsidRDefault="00414BDD" w:rsidP="00204DD9">
      <w:pPr>
        <w:rPr>
          <w:rFonts w:ascii="Segoe UI Variable Text" w:hAnsi="Segoe UI Variable Text"/>
        </w:rPr>
      </w:pPr>
      <w:r w:rsidRPr="004937C7">
        <w:rPr>
          <w:rFonts w:ascii="Segoe UI Variable Text" w:hAnsi="Segoe UI Variable Text"/>
        </w:rPr>
        <w:t>Insert text here</w:t>
      </w:r>
      <w:r w:rsidR="00F94E3C" w:rsidRPr="004937C7">
        <w:rPr>
          <w:rFonts w:ascii="Segoe UI Variable Text" w:hAnsi="Segoe UI Variable Text"/>
        </w:rPr>
        <w:t xml:space="preserve"> </w:t>
      </w:r>
    </w:p>
    <w:p w14:paraId="3F548D5E" w14:textId="77777777" w:rsidR="00C650B9" w:rsidRPr="004937C7" w:rsidRDefault="00C650B9" w:rsidP="00C650B9">
      <w:pPr>
        <w:rPr>
          <w:rFonts w:ascii="Segoe UI Variable Text" w:hAnsi="Segoe UI Variable Text"/>
        </w:rPr>
      </w:pPr>
    </w:p>
    <w:p w14:paraId="17630ADA" w14:textId="4194817E" w:rsidR="00EF373B" w:rsidRPr="004937C7" w:rsidRDefault="008D0A53" w:rsidP="00EF373B">
      <w:pPr>
        <w:pStyle w:val="Heading1"/>
        <w:rPr>
          <w:rFonts w:ascii="Segoe UI Variable Text" w:hAnsi="Segoe UI Variable Text"/>
          <w:noProof w:val="0"/>
        </w:rPr>
      </w:pPr>
      <w:bookmarkStart w:id="4" w:name="_Toc224130186"/>
      <w:r w:rsidRPr="008D0A53">
        <w:rPr>
          <w:rFonts w:ascii="Segoe UI Variable Text" w:hAnsi="Segoe UI Variable Text"/>
          <w:noProof w:val="0"/>
        </w:rPr>
        <w:lastRenderedPageBreak/>
        <w:t>System Requirements and Proposed Design Rationale</w:t>
      </w:r>
      <w:bookmarkEnd w:id="4"/>
    </w:p>
    <w:p w14:paraId="4DA40877" w14:textId="77777777" w:rsidR="00EF373B" w:rsidRPr="004937C7" w:rsidRDefault="00EF373B" w:rsidP="00EF373B">
      <w:pPr>
        <w:rPr>
          <w:rFonts w:ascii="Segoe UI Variable Text" w:hAnsi="Segoe UI Variable Text"/>
        </w:rPr>
      </w:pPr>
      <w:r w:rsidRPr="004937C7">
        <w:rPr>
          <w:rFonts w:ascii="Segoe UI Variable Text" w:hAnsi="Segoe UI Variable Text"/>
        </w:rPr>
        <w:t>Insert your text here</w:t>
      </w:r>
    </w:p>
    <w:p w14:paraId="5F352143" w14:textId="77777777" w:rsidR="008D0A53" w:rsidRDefault="008D0A53" w:rsidP="00590358">
      <w:pPr>
        <w:pStyle w:val="Guidancenotes"/>
        <w:rPr>
          <w:rFonts w:ascii="Segoe UI Variable Text" w:hAnsi="Segoe UI Variable Text"/>
        </w:rPr>
      </w:pPr>
      <w:r w:rsidRPr="008D0A53">
        <w:rPr>
          <w:rFonts w:ascii="Segoe UI Variable Text" w:hAnsi="Segoe UI Variable Text"/>
        </w:rPr>
        <w:t>Present the high-level functional and non-functional requirements of the system. Based on the critical review, justify the proposed design direction and explain why the selected approach addresses the identified limitations.</w:t>
      </w:r>
    </w:p>
    <w:p w14:paraId="1C97354F" w14:textId="77777777" w:rsidR="00204DD9" w:rsidRPr="004937C7" w:rsidRDefault="00204DD9" w:rsidP="00EF373B">
      <w:pPr>
        <w:rPr>
          <w:rFonts w:ascii="Segoe UI Variable Text" w:hAnsi="Segoe UI Variable Text"/>
        </w:rPr>
      </w:pPr>
    </w:p>
    <w:p w14:paraId="3397945D" w14:textId="0847588F" w:rsidR="00204DD9" w:rsidRPr="004937C7" w:rsidRDefault="00204DD9" w:rsidP="00204DD9">
      <w:pPr>
        <w:pStyle w:val="Heading2"/>
        <w:rPr>
          <w:rFonts w:ascii="Segoe UI Variable Text" w:hAnsi="Segoe UI Variable Text"/>
        </w:rPr>
      </w:pPr>
      <w:bookmarkStart w:id="5" w:name="_Toc224130187"/>
      <w:r w:rsidRPr="004937C7">
        <w:rPr>
          <w:rFonts w:ascii="Segoe UI Variable Text" w:hAnsi="Segoe UI Variable Text"/>
        </w:rPr>
        <w:t>Sample Subsection</w:t>
      </w:r>
      <w:bookmarkEnd w:id="5"/>
      <w:r w:rsidRPr="004937C7">
        <w:rPr>
          <w:rFonts w:ascii="Segoe UI Variable Text" w:hAnsi="Segoe UI Variable Text"/>
        </w:rPr>
        <w:t xml:space="preserve"> </w:t>
      </w:r>
    </w:p>
    <w:p w14:paraId="592373C6" w14:textId="77777777" w:rsidR="00204DD9" w:rsidRPr="004937C7" w:rsidRDefault="00204DD9" w:rsidP="00204DD9">
      <w:pPr>
        <w:rPr>
          <w:rFonts w:ascii="Segoe UI Variable Text" w:hAnsi="Segoe UI Variable Text"/>
        </w:rPr>
      </w:pPr>
      <w:r w:rsidRPr="004937C7">
        <w:rPr>
          <w:rFonts w:ascii="Segoe UI Variable Text" w:hAnsi="Segoe UI Variable Text"/>
        </w:rPr>
        <w:t xml:space="preserve">Insert text here </w:t>
      </w:r>
    </w:p>
    <w:p w14:paraId="36E613EF" w14:textId="77777777" w:rsidR="00204DD9" w:rsidRPr="004937C7" w:rsidRDefault="00204DD9" w:rsidP="00EF373B">
      <w:pPr>
        <w:rPr>
          <w:rFonts w:ascii="Segoe UI Variable Text" w:hAnsi="Segoe UI Variable Text"/>
        </w:rPr>
      </w:pPr>
    </w:p>
    <w:p w14:paraId="58C86702" w14:textId="77777777" w:rsidR="00072BDD" w:rsidRPr="004937C7" w:rsidRDefault="00072BDD" w:rsidP="00072BDD">
      <w:pPr>
        <w:rPr>
          <w:rFonts w:ascii="Segoe UI Variable Text" w:hAnsi="Segoe UI Variable Text"/>
        </w:rPr>
      </w:pPr>
      <w:bookmarkStart w:id="6" w:name="_Hlk213410890"/>
      <w:bookmarkStart w:id="7" w:name="_Toc22120115"/>
    </w:p>
    <w:p w14:paraId="29A68889" w14:textId="3E516660" w:rsidR="00590358" w:rsidRPr="004937C7" w:rsidRDefault="003C5C9B" w:rsidP="00590358">
      <w:pPr>
        <w:pStyle w:val="Heading1"/>
        <w:rPr>
          <w:rFonts w:ascii="Segoe UI Variable Text" w:hAnsi="Segoe UI Variable Text"/>
          <w:noProof w:val="0"/>
        </w:rPr>
      </w:pPr>
      <w:bookmarkStart w:id="8" w:name="_Toc224130188"/>
      <w:bookmarkEnd w:id="6"/>
      <w:r w:rsidRPr="003C5C9B">
        <w:rPr>
          <w:rFonts w:ascii="Segoe UI Variable Text" w:hAnsi="Segoe UI Variable Text"/>
        </w:rPr>
        <w:lastRenderedPageBreak/>
        <w:t>Proposed AI System Architecture and Engineering Plan</w:t>
      </w:r>
      <w:bookmarkEnd w:id="8"/>
      <w:r w:rsidR="00590358" w:rsidRPr="004937C7">
        <w:rPr>
          <w:rFonts w:ascii="Segoe UI Variable Text" w:hAnsi="Segoe UI Variable Text"/>
          <w:noProof w:val="0"/>
        </w:rPr>
        <w:t xml:space="preserve"> </w:t>
      </w:r>
    </w:p>
    <w:p w14:paraId="653BF5FC" w14:textId="77777777" w:rsidR="00072BDD" w:rsidRPr="004937C7" w:rsidRDefault="00072BDD" w:rsidP="00072BDD">
      <w:pPr>
        <w:rPr>
          <w:rFonts w:ascii="Segoe UI Variable Text" w:hAnsi="Segoe UI Variable Text"/>
        </w:rPr>
      </w:pPr>
      <w:r w:rsidRPr="004937C7">
        <w:rPr>
          <w:rFonts w:ascii="Segoe UI Variable Text" w:hAnsi="Segoe UI Variable Text"/>
        </w:rPr>
        <w:t xml:space="preserve">Insert text here </w:t>
      </w:r>
    </w:p>
    <w:p w14:paraId="208D5293" w14:textId="77777777" w:rsidR="003C5C9B" w:rsidRDefault="003C5C9B" w:rsidP="00144CB2">
      <w:pPr>
        <w:pStyle w:val="Guidancenotes"/>
        <w:rPr>
          <w:rFonts w:ascii="Segoe UI Variable Text" w:hAnsi="Segoe UI Variable Text"/>
        </w:rPr>
      </w:pPr>
      <w:r w:rsidRPr="003C5C9B">
        <w:rPr>
          <w:rFonts w:ascii="Segoe UI Variable Text" w:hAnsi="Segoe UI Variable Text"/>
        </w:rPr>
        <w:t>Describe the proposed end-to-end system design, including data pipelines, model components, serving infrastructure, monitoring mechanisms, and governance considerations. Discuss the data and experimentation strategy, including data sources, evaluation approach, reproducibility considerations, and deployment or operational planning.</w:t>
      </w:r>
    </w:p>
    <w:p w14:paraId="512A4A05" w14:textId="3ACB33C1" w:rsidR="00144CB2" w:rsidRDefault="00144CB2" w:rsidP="00144CB2">
      <w:pPr>
        <w:pStyle w:val="Guidancenotes"/>
        <w:rPr>
          <w:rFonts w:ascii="Segoe UI Variable Text" w:hAnsi="Segoe UI Variable Text"/>
        </w:rPr>
      </w:pPr>
      <w:r w:rsidRPr="004937C7">
        <w:rPr>
          <w:rFonts w:ascii="Segoe UI Variable Text" w:hAnsi="Segoe UI Variable Text"/>
        </w:rPr>
        <w:t>Strict 2,000-word limit (excluding references/appendices; no ±10%)</w:t>
      </w:r>
    </w:p>
    <w:p w14:paraId="33432241" w14:textId="77777777" w:rsidR="003C5C9B" w:rsidRPr="004937C7" w:rsidRDefault="003C5C9B" w:rsidP="00144CB2">
      <w:pPr>
        <w:pStyle w:val="Guidancenotes"/>
        <w:rPr>
          <w:rFonts w:ascii="Segoe UI Variable Text" w:hAnsi="Segoe UI Variable Text"/>
        </w:rPr>
      </w:pPr>
    </w:p>
    <w:p w14:paraId="352DEB87" w14:textId="77777777" w:rsidR="00590358" w:rsidRPr="004937C7" w:rsidRDefault="00590358" w:rsidP="00590358">
      <w:pPr>
        <w:rPr>
          <w:rFonts w:ascii="Segoe UI Variable Text" w:hAnsi="Segoe UI Variable Text"/>
        </w:rPr>
      </w:pPr>
    </w:p>
    <w:p w14:paraId="41274992" w14:textId="77777777" w:rsidR="00590358" w:rsidRPr="004937C7" w:rsidRDefault="00590358" w:rsidP="00590358">
      <w:pPr>
        <w:rPr>
          <w:rFonts w:ascii="Segoe UI Variable Text" w:hAnsi="Segoe UI Variable Text"/>
        </w:rPr>
      </w:pPr>
    </w:p>
    <w:p w14:paraId="77B07D58" w14:textId="7A7C32BB" w:rsidR="003C5C9B" w:rsidRPr="004937C7" w:rsidRDefault="003C5C9B" w:rsidP="003C5C9B">
      <w:pPr>
        <w:pStyle w:val="Heading1"/>
        <w:rPr>
          <w:rFonts w:ascii="Segoe UI Variable Text" w:hAnsi="Segoe UI Variable Text"/>
          <w:noProof w:val="0"/>
        </w:rPr>
      </w:pPr>
      <w:bookmarkStart w:id="9" w:name="_Toc224130189"/>
      <w:bookmarkEnd w:id="7"/>
      <w:r w:rsidRPr="003C5C9B">
        <w:rPr>
          <w:rFonts w:ascii="Segoe UI Variable Text" w:hAnsi="Segoe UI Variable Text"/>
          <w:noProof w:val="0"/>
        </w:rPr>
        <w:lastRenderedPageBreak/>
        <w:t>Conclusion</w:t>
      </w:r>
      <w:bookmarkEnd w:id="9"/>
    </w:p>
    <w:p w14:paraId="6E4D81AC" w14:textId="77777777" w:rsidR="003C5C9B" w:rsidRPr="004937C7" w:rsidRDefault="003C5C9B" w:rsidP="003C5C9B">
      <w:pPr>
        <w:rPr>
          <w:rFonts w:ascii="Segoe UI Variable Text" w:hAnsi="Segoe UI Variable Text"/>
        </w:rPr>
      </w:pPr>
      <w:r w:rsidRPr="004937C7">
        <w:rPr>
          <w:rFonts w:ascii="Segoe UI Variable Text" w:hAnsi="Segoe UI Variable Text"/>
        </w:rPr>
        <w:t xml:space="preserve">Insert text here </w:t>
      </w:r>
    </w:p>
    <w:p w14:paraId="2A1B33BA" w14:textId="77777777" w:rsidR="00220E4E" w:rsidRPr="004937C7" w:rsidRDefault="00220E4E" w:rsidP="00220E4E">
      <w:pPr>
        <w:rPr>
          <w:rFonts w:ascii="Segoe UI Variable Text" w:hAnsi="Segoe UI Variable Text"/>
        </w:rPr>
      </w:pPr>
    </w:p>
    <w:p w14:paraId="3CC9DF26" w14:textId="77777777" w:rsidR="00F24771" w:rsidRPr="004937C7" w:rsidRDefault="00F24771" w:rsidP="00EF373B">
      <w:pPr>
        <w:rPr>
          <w:rFonts w:ascii="Segoe UI Variable Text" w:hAnsi="Segoe UI Variable Text"/>
        </w:rPr>
      </w:pPr>
    </w:p>
    <w:p w14:paraId="7CDF1942" w14:textId="77777777" w:rsidR="00EE00C3" w:rsidRPr="004937C7" w:rsidRDefault="00EE00C3" w:rsidP="00EE00C3">
      <w:pPr>
        <w:rPr>
          <w:rFonts w:ascii="Segoe UI Variable Text" w:hAnsi="Segoe UI Variable Text"/>
        </w:rPr>
      </w:pPr>
    </w:p>
    <w:p w14:paraId="29794BF1" w14:textId="77777777" w:rsidR="003C5C9B" w:rsidRDefault="003C5C9B" w:rsidP="003C5C9B">
      <w:pPr>
        <w:pStyle w:val="Guidancenotes"/>
        <w:rPr>
          <w:rFonts w:ascii="Segoe UI Variable Text" w:hAnsi="Segoe UI Variable Text"/>
        </w:rPr>
      </w:pPr>
      <w:r w:rsidRPr="004937C7">
        <w:rPr>
          <w:rFonts w:ascii="Segoe UI Variable Text" w:hAnsi="Segoe UI Variable Text"/>
        </w:rPr>
        <w:t>Strict 2,000-word limit (excluding references/appendices; no ±10%)</w:t>
      </w:r>
    </w:p>
    <w:p w14:paraId="2D6321A3" w14:textId="77777777" w:rsidR="003C5C9B" w:rsidRPr="004937C7" w:rsidRDefault="003C5C9B" w:rsidP="003C5C9B">
      <w:pPr>
        <w:pStyle w:val="Guidancenotes"/>
        <w:rPr>
          <w:rFonts w:ascii="Segoe UI Variable Text" w:hAnsi="Segoe UI Variable Text"/>
        </w:rPr>
      </w:pPr>
    </w:p>
    <w:p w14:paraId="5F4C173D" w14:textId="77777777" w:rsidR="00EE00C3" w:rsidRPr="004937C7" w:rsidRDefault="00EE00C3" w:rsidP="00EE00C3">
      <w:pPr>
        <w:rPr>
          <w:rFonts w:ascii="Segoe UI Variable Text" w:hAnsi="Segoe UI Variable Text"/>
        </w:rPr>
      </w:pPr>
    </w:p>
    <w:p w14:paraId="5A7F3E12" w14:textId="77777777" w:rsidR="00EE00C3" w:rsidRPr="004937C7" w:rsidRDefault="00EE00C3" w:rsidP="00EE00C3">
      <w:pPr>
        <w:rPr>
          <w:rFonts w:ascii="Segoe UI Variable Text" w:hAnsi="Segoe UI Variable Text"/>
        </w:rPr>
      </w:pPr>
    </w:p>
    <w:p w14:paraId="4AB994E8" w14:textId="77777777" w:rsidR="009F7F22" w:rsidRPr="004937C7" w:rsidRDefault="009F7F22" w:rsidP="00EF373B">
      <w:pPr>
        <w:rPr>
          <w:rFonts w:ascii="Segoe UI Variable Text" w:hAnsi="Segoe UI Variable Text"/>
        </w:rPr>
      </w:pPr>
    </w:p>
    <w:p w14:paraId="46D4B9E5" w14:textId="5B574B6A" w:rsidR="002B750B" w:rsidRPr="004937C7" w:rsidRDefault="002B6EC2" w:rsidP="009846EC">
      <w:pPr>
        <w:pStyle w:val="Headingbackmatter"/>
        <w:rPr>
          <w:rFonts w:ascii="Segoe UI Variable Text" w:hAnsi="Segoe UI Variable Text"/>
        </w:rPr>
      </w:pPr>
      <w:bookmarkStart w:id="10" w:name="_Toc224130190"/>
      <w:r w:rsidRPr="004937C7">
        <w:rPr>
          <w:rFonts w:ascii="Segoe UI Variable Text" w:hAnsi="Segoe UI Variable Text"/>
        </w:rPr>
        <w:lastRenderedPageBreak/>
        <w:t>Reference</w:t>
      </w:r>
      <w:r w:rsidR="00D56578" w:rsidRPr="004937C7">
        <w:rPr>
          <w:rFonts w:ascii="Segoe UI Variable Text" w:hAnsi="Segoe UI Variable Text"/>
        </w:rPr>
        <w:t>s</w:t>
      </w:r>
      <w:bookmarkEnd w:id="10"/>
    </w:p>
    <w:p w14:paraId="3F9C2D1E" w14:textId="40056B97" w:rsidR="00B223D7" w:rsidRPr="004937C7" w:rsidRDefault="00B223D7" w:rsidP="00B223D7">
      <w:pPr>
        <w:rPr>
          <w:rFonts w:ascii="Segoe UI Variable Text" w:hAnsi="Segoe UI Variable Text"/>
        </w:rPr>
      </w:pPr>
      <w:r w:rsidRPr="004937C7">
        <w:rPr>
          <w:rFonts w:ascii="Segoe UI Variable Text" w:hAnsi="Segoe UI Variable Text"/>
        </w:rPr>
        <w:t xml:space="preserve">Insert </w:t>
      </w:r>
      <w:r w:rsidR="003D5F11" w:rsidRPr="004937C7">
        <w:rPr>
          <w:rFonts w:ascii="Segoe UI Variable Text" w:hAnsi="Segoe UI Variable Text"/>
        </w:rPr>
        <w:t>the list of your references here</w:t>
      </w:r>
      <w:r w:rsidR="008E17EF" w:rsidRPr="004937C7">
        <w:rPr>
          <w:rFonts w:ascii="Segoe UI Variable Text" w:hAnsi="Segoe UI Variable Text"/>
        </w:rPr>
        <w:t>.</w:t>
      </w:r>
      <w:r w:rsidR="003D5F11" w:rsidRPr="004937C7">
        <w:rPr>
          <w:rFonts w:ascii="Segoe UI Variable Text" w:hAnsi="Segoe UI Variable Text"/>
        </w:rPr>
        <w:t xml:space="preserve"> </w:t>
      </w:r>
    </w:p>
    <w:p w14:paraId="3DCC7AD2" w14:textId="77777777" w:rsidR="00B223D7" w:rsidRPr="004937C7" w:rsidRDefault="00B223D7" w:rsidP="00B223D7">
      <w:pPr>
        <w:rPr>
          <w:rFonts w:ascii="Segoe UI Variable Text" w:hAnsi="Segoe UI Variable Text"/>
        </w:rPr>
      </w:pPr>
    </w:p>
    <w:p w14:paraId="28E2BEB0" w14:textId="6A62344B" w:rsidR="00144CB2" w:rsidRPr="004937C7" w:rsidRDefault="002B6EC2" w:rsidP="002B6EC2">
      <w:pPr>
        <w:pStyle w:val="Guidancenotes"/>
        <w:rPr>
          <w:rFonts w:ascii="Segoe UI Variable Text" w:hAnsi="Segoe UI Variable Text"/>
        </w:rPr>
      </w:pPr>
      <w:r w:rsidRPr="004937C7">
        <w:rPr>
          <w:rFonts w:ascii="Segoe UI Variable Text" w:hAnsi="Segoe UI Variable Text"/>
        </w:rPr>
        <w:t xml:space="preserve">You should include your reference list at the end of your </w:t>
      </w:r>
      <w:r w:rsidR="00D364CF" w:rsidRPr="004937C7">
        <w:rPr>
          <w:rFonts w:ascii="Segoe UI Variable Text" w:hAnsi="Segoe UI Variable Text"/>
        </w:rPr>
        <w:t>report</w:t>
      </w:r>
      <w:r w:rsidR="00144CB2" w:rsidRPr="004937C7">
        <w:rPr>
          <w:rFonts w:ascii="Segoe UI Variable Text" w:hAnsi="Segoe UI Variable Text"/>
        </w:rPr>
        <w:t>,</w:t>
      </w:r>
      <w:r w:rsidRPr="004937C7">
        <w:rPr>
          <w:rFonts w:ascii="Segoe UI Variable Text" w:hAnsi="Segoe UI Variable Text"/>
        </w:rPr>
        <w:t xml:space="preserve"> but before the appendi</w:t>
      </w:r>
      <w:r w:rsidR="00D364CF" w:rsidRPr="004937C7">
        <w:rPr>
          <w:rFonts w:ascii="Segoe UI Variable Text" w:hAnsi="Segoe UI Variable Text"/>
        </w:rPr>
        <w:t>ces</w:t>
      </w:r>
      <w:r w:rsidRPr="004937C7">
        <w:rPr>
          <w:rFonts w:ascii="Segoe UI Variable Text" w:hAnsi="Segoe UI Variable Text"/>
        </w:rPr>
        <w:t xml:space="preserve">. </w:t>
      </w:r>
    </w:p>
    <w:p w14:paraId="32C6FB7E" w14:textId="77777777"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Use IEEE referencing style throughout (numerical in-text citations).</w:t>
      </w:r>
    </w:p>
    <w:p w14:paraId="363697DD" w14:textId="77777777"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Ensure all sources are credible, verifiable, and read in full — AI-generated citations are prohibited.</w:t>
      </w:r>
    </w:p>
    <w:p w14:paraId="6C285352" w14:textId="60FEF198" w:rsidR="00D364CF" w:rsidRPr="004937C7" w:rsidRDefault="00D364CF" w:rsidP="00144CB2">
      <w:pPr>
        <w:pStyle w:val="Guidancenotes"/>
        <w:rPr>
          <w:rFonts w:ascii="Segoe UI Variable Text" w:hAnsi="Segoe UI Variable Text"/>
        </w:rPr>
      </w:pPr>
      <w:r w:rsidRPr="004937C7">
        <w:rPr>
          <w:rFonts w:ascii="Segoe UI Variable Text" w:hAnsi="Segoe UI Variable Text"/>
        </w:rPr>
        <w:t xml:space="preserve">Your referencing must use the </w:t>
      </w:r>
      <w:hyperlink r:id="rId9" w:history="1">
        <w:r w:rsidRPr="004937C7">
          <w:rPr>
            <w:rStyle w:val="Hyperlink"/>
            <w:rFonts w:ascii="Segoe UI Variable Text" w:hAnsi="Segoe UI Variable Text"/>
          </w:rPr>
          <w:t>IEEE referencing style IEEE Citation Guidelines</w:t>
        </w:r>
      </w:hyperlink>
      <w:r w:rsidRPr="004937C7">
        <w:rPr>
          <w:rFonts w:ascii="Segoe UI Variable Text" w:hAnsi="Segoe UI Variable Text"/>
        </w:rPr>
        <w:t xml:space="preserve">. </w:t>
      </w:r>
    </w:p>
    <w:p w14:paraId="60E05145" w14:textId="77777777" w:rsidR="003D5F11" w:rsidRPr="004937C7" w:rsidRDefault="00D364CF" w:rsidP="00D364CF">
      <w:pPr>
        <w:pStyle w:val="Guidancenotes"/>
        <w:rPr>
          <w:rFonts w:ascii="Segoe UI Variable Text" w:hAnsi="Segoe UI Variable Text"/>
        </w:rPr>
      </w:pPr>
      <w:r w:rsidRPr="004937C7">
        <w:rPr>
          <w:rFonts w:ascii="Segoe UI Variable Text" w:hAnsi="Segoe UI Variable Text"/>
        </w:rPr>
        <w:t xml:space="preserve">It is highly recommended that you use reference management software such as RefWorks that is provided by the university. </w:t>
      </w:r>
    </w:p>
    <w:p w14:paraId="2CF33BA8" w14:textId="219EB707" w:rsidR="00EF373B" w:rsidRPr="004937C7" w:rsidRDefault="00D364CF" w:rsidP="00D364CF">
      <w:pPr>
        <w:pStyle w:val="Guidancenotes"/>
        <w:rPr>
          <w:rFonts w:ascii="Segoe UI Variable Text" w:hAnsi="Segoe UI Variable Text"/>
        </w:rPr>
      </w:pPr>
      <w:r w:rsidRPr="004937C7">
        <w:rPr>
          <w:rFonts w:ascii="Segoe UI Variable Text" w:hAnsi="Segoe UI Variable Text"/>
        </w:rPr>
        <w:t xml:space="preserve">It is your responsibility to ensure that you have </w:t>
      </w:r>
      <w:proofErr w:type="gramStart"/>
      <w:r w:rsidRPr="004937C7">
        <w:rPr>
          <w:rFonts w:ascii="Segoe UI Variable Text" w:hAnsi="Segoe UI Variable Text"/>
        </w:rPr>
        <w:t>actually read</w:t>
      </w:r>
      <w:proofErr w:type="gramEnd"/>
      <w:r w:rsidRPr="004937C7">
        <w:rPr>
          <w:rFonts w:ascii="Segoe UI Variable Text" w:hAnsi="Segoe UI Variable Text"/>
        </w:rPr>
        <w:t xml:space="preserve"> all the material you reference, and that the references provided in your report are legitimate and NOT </w:t>
      </w:r>
      <w:r w:rsidR="00DC2422" w:rsidRPr="004937C7">
        <w:rPr>
          <w:rFonts w:ascii="Segoe UI Variable Text" w:hAnsi="Segoe UI Variable Text"/>
        </w:rPr>
        <w:t>AI-generated</w:t>
      </w:r>
      <w:r w:rsidRPr="004937C7">
        <w:rPr>
          <w:rFonts w:ascii="Segoe UI Variable Text" w:hAnsi="Segoe UI Variable Text"/>
        </w:rPr>
        <w:t>.</w:t>
      </w:r>
    </w:p>
    <w:p w14:paraId="0A44659D" w14:textId="77777777" w:rsidR="00EF373B" w:rsidRPr="004937C7" w:rsidRDefault="00EF373B" w:rsidP="002B6EC2">
      <w:pPr>
        <w:pStyle w:val="Guidancenotes"/>
        <w:rPr>
          <w:rFonts w:ascii="Segoe UI Variable Text" w:hAnsi="Segoe UI Variable Text"/>
          <w:color w:val="C00000"/>
        </w:rPr>
      </w:pPr>
      <w:r w:rsidRPr="004937C7">
        <w:rPr>
          <w:rFonts w:ascii="Segoe UI Variable Text" w:hAnsi="Segoe UI Variable Text"/>
          <w:color w:val="C00000"/>
        </w:rPr>
        <w:t>A Note about EndNote</w:t>
      </w:r>
    </w:p>
    <w:p w14:paraId="7CFAF9BE" w14:textId="189ABA15" w:rsidR="00EF373B" w:rsidRPr="004937C7" w:rsidRDefault="00EF373B" w:rsidP="002B6EC2">
      <w:pPr>
        <w:pStyle w:val="Guidancenotes"/>
        <w:rPr>
          <w:rFonts w:ascii="Segoe UI Variable Text" w:hAnsi="Segoe UI Variable Text"/>
        </w:rPr>
      </w:pPr>
      <w:r w:rsidRPr="004937C7">
        <w:rPr>
          <w:rFonts w:ascii="Segoe UI Variable Text" w:hAnsi="Segoe UI Variable Text"/>
        </w:rPr>
        <w:t xml:space="preserve">If you are using EndNote for your references, your reference list will initially appear below the appendix. You can cut and paste it to this </w:t>
      </w:r>
      <w:proofErr w:type="gramStart"/>
      <w:r w:rsidRPr="004937C7">
        <w:rPr>
          <w:rFonts w:ascii="Segoe UI Variable Text" w:hAnsi="Segoe UI Variable Text"/>
        </w:rPr>
        <w:t>page</w:t>
      </w:r>
      <w:proofErr w:type="gramEnd"/>
      <w:r w:rsidRPr="004937C7">
        <w:rPr>
          <w:rFonts w:ascii="Segoe UI Variable Text" w:hAnsi="Segoe UI Variable Text"/>
        </w:rPr>
        <w:t xml:space="preserve"> and it will stay here.</w:t>
      </w:r>
    </w:p>
    <w:p w14:paraId="434BF9B1" w14:textId="77777777" w:rsidR="00C57EB6" w:rsidRPr="004937C7" w:rsidRDefault="00C57EB6" w:rsidP="00C57EB6">
      <w:pPr>
        <w:rPr>
          <w:rFonts w:ascii="Segoe UI Variable Text" w:hAnsi="Segoe UI Variable Text"/>
        </w:rPr>
      </w:pPr>
    </w:p>
    <w:p w14:paraId="033021C3" w14:textId="77777777" w:rsidR="00C57EB6" w:rsidRPr="004937C7" w:rsidRDefault="00C57EB6" w:rsidP="00C57EB6">
      <w:pPr>
        <w:pStyle w:val="Guidancenotes"/>
        <w:rPr>
          <w:rFonts w:ascii="Segoe UI Variable Text" w:hAnsi="Segoe UI Variable Text"/>
        </w:rPr>
      </w:pPr>
      <w:r w:rsidRPr="004937C7">
        <w:rPr>
          <w:rFonts w:ascii="Segoe UI Variable Text" w:hAnsi="Segoe UI Variable Text"/>
        </w:rPr>
        <w:t xml:space="preserve">Below this line is a hidden Section Break (Next Page). </w:t>
      </w:r>
      <w:r w:rsidRPr="004937C7">
        <w:rPr>
          <w:rFonts w:ascii="Segoe UI Variable Text" w:hAnsi="Segoe UI Variable Text"/>
          <w:u w:val="single"/>
        </w:rPr>
        <w:t>DO NOT DELETE THIS!</w:t>
      </w:r>
      <w:r w:rsidRPr="004937C7">
        <w:rPr>
          <w:rFonts w:ascii="Segoe UI Variable Text" w:hAnsi="Segoe UI Variable Text"/>
        </w:rPr>
        <w:br/>
        <w:t>You can see hidden elements by using the Show/Hide option (</w:t>
      </w:r>
      <w:r w:rsidRPr="004937C7">
        <w:rPr>
          <w:rFonts w:ascii="Segoe UI Variable Text" w:hAnsi="Segoe UI Variable Text"/>
          <w:noProof/>
          <w:lang w:eastAsia="en-GB"/>
        </w:rPr>
        <w:drawing>
          <wp:inline distT="0" distB="0" distL="0" distR="0" wp14:anchorId="66B33C92" wp14:editId="0527A275">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6644" cy="150475"/>
                    </a:xfrm>
                    <a:prstGeom prst="rect">
                      <a:avLst/>
                    </a:prstGeom>
                  </pic:spPr>
                </pic:pic>
              </a:graphicData>
            </a:graphic>
          </wp:inline>
        </w:drawing>
      </w:r>
      <w:r w:rsidRPr="004937C7">
        <w:rPr>
          <w:rFonts w:ascii="Segoe UI Variable Text" w:hAnsi="Segoe UI Variable Text"/>
        </w:rPr>
        <w:t>) on the home ribbon.</w:t>
      </w:r>
    </w:p>
    <w:p w14:paraId="688BD982" w14:textId="77777777" w:rsidR="00C57EB6" w:rsidRPr="004937C7" w:rsidRDefault="00C57EB6" w:rsidP="00C57EB6">
      <w:pPr>
        <w:rPr>
          <w:rFonts w:ascii="Segoe UI Variable Text" w:hAnsi="Segoe UI Variable Text"/>
        </w:rPr>
      </w:pPr>
    </w:p>
    <w:p w14:paraId="58242C62" w14:textId="77777777" w:rsidR="00C57EB6" w:rsidRPr="004937C7" w:rsidRDefault="00C57EB6" w:rsidP="00C57EB6">
      <w:pPr>
        <w:rPr>
          <w:rFonts w:ascii="Segoe UI Variable Text" w:hAnsi="Segoe UI Variable Text"/>
        </w:rPr>
        <w:sectPr w:rsidR="00C57EB6" w:rsidRPr="004937C7" w:rsidSect="000C76E1">
          <w:footerReference w:type="default" r:id="rId11"/>
          <w:pgSz w:w="11906" w:h="16838"/>
          <w:pgMar w:top="1134" w:right="1134" w:bottom="1134" w:left="1134" w:header="709" w:footer="709" w:gutter="0"/>
          <w:pgNumType w:start="1"/>
          <w:cols w:space="708"/>
          <w:docGrid w:linePitch="360"/>
        </w:sectPr>
      </w:pPr>
    </w:p>
    <w:p w14:paraId="1A42A0E9" w14:textId="7BF9F2F5" w:rsidR="00732FAA" w:rsidRPr="004937C7" w:rsidRDefault="00732FAA" w:rsidP="00732FAA">
      <w:pPr>
        <w:pStyle w:val="Appendixes"/>
        <w:rPr>
          <w:rFonts w:ascii="Segoe UI Variable Text" w:hAnsi="Segoe UI Variable Text"/>
        </w:rPr>
      </w:pPr>
      <w:bookmarkStart w:id="11" w:name="_Toc172119408"/>
      <w:bookmarkStart w:id="12" w:name="_Toc224130191"/>
      <w:r w:rsidRPr="004937C7">
        <w:rPr>
          <w:rFonts w:ascii="Segoe UI Variable Text" w:hAnsi="Segoe UI Variable Text"/>
        </w:rPr>
        <w:lastRenderedPageBreak/>
        <w:t>Appendi</w:t>
      </w:r>
      <w:r w:rsidR="0091442A" w:rsidRPr="004937C7">
        <w:rPr>
          <w:rFonts w:ascii="Segoe UI Variable Text" w:hAnsi="Segoe UI Variable Text"/>
        </w:rPr>
        <w:t>c</w:t>
      </w:r>
      <w:r w:rsidRPr="004937C7">
        <w:rPr>
          <w:rFonts w:ascii="Segoe UI Variable Text" w:hAnsi="Segoe UI Variable Text"/>
        </w:rPr>
        <w:t>es</w:t>
      </w:r>
      <w:bookmarkEnd w:id="11"/>
      <w:bookmarkEnd w:id="12"/>
    </w:p>
    <w:p w14:paraId="4A8E7571" w14:textId="77777777" w:rsidR="00072BDD" w:rsidRPr="004937C7" w:rsidRDefault="003F024F" w:rsidP="003F024F">
      <w:pPr>
        <w:pStyle w:val="Guidancenotes"/>
        <w:rPr>
          <w:rFonts w:ascii="Segoe UI Variable Text" w:hAnsi="Segoe UI Variable Text"/>
        </w:rPr>
      </w:pPr>
      <w:r w:rsidRPr="004937C7">
        <w:rPr>
          <w:rFonts w:ascii="Segoe UI Variable Text" w:hAnsi="Segoe UI Variable Text"/>
        </w:rPr>
        <w:t xml:space="preserve">Place any supplementary </w:t>
      </w:r>
      <w:r w:rsidR="00072BDD" w:rsidRPr="004937C7">
        <w:rPr>
          <w:rFonts w:ascii="Segoe UI Variable Text" w:hAnsi="Segoe UI Variable Text"/>
        </w:rPr>
        <w:t xml:space="preserve">material </w:t>
      </w:r>
      <w:r w:rsidRPr="004937C7">
        <w:rPr>
          <w:rFonts w:ascii="Segoe UI Variable Text" w:hAnsi="Segoe UI Variable Text"/>
        </w:rPr>
        <w:t xml:space="preserve">in the appendices. </w:t>
      </w:r>
    </w:p>
    <w:p w14:paraId="5EB8B18F" w14:textId="77777777"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Include supplementary materials only (e.g., extended tables, pseudocode, mathematical proofs).</w:t>
      </w:r>
    </w:p>
    <w:p w14:paraId="647CC764" w14:textId="6E80B2C2"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Label as Appendix A, Appendix B, etc., and refer to them in the main text.</w:t>
      </w:r>
    </w:p>
    <w:p w14:paraId="2676782C" w14:textId="5BFB162C" w:rsidR="003F024F" w:rsidRPr="004937C7" w:rsidRDefault="003F024F" w:rsidP="003F024F">
      <w:pPr>
        <w:pStyle w:val="Guidancenotes"/>
        <w:rPr>
          <w:rFonts w:ascii="Segoe UI Variable Text" w:hAnsi="Segoe UI Variable Text"/>
        </w:rPr>
      </w:pPr>
      <w:r w:rsidRPr="004937C7">
        <w:rPr>
          <w:rFonts w:ascii="Segoe UI Variable Text" w:hAnsi="Segoe UI Variable Text"/>
        </w:rPr>
        <w:t>Note that Appendices are optional and should only include information supporting your main report.</w:t>
      </w:r>
    </w:p>
    <w:p w14:paraId="421CBC68" w14:textId="77777777" w:rsidR="003F024F" w:rsidRPr="004937C7" w:rsidRDefault="00732FAA" w:rsidP="00732FAA">
      <w:pPr>
        <w:pStyle w:val="Guidancenotes"/>
        <w:rPr>
          <w:rFonts w:ascii="Segoe UI Variable Text" w:hAnsi="Segoe UI Variable Text"/>
        </w:rPr>
      </w:pPr>
      <w:r w:rsidRPr="004937C7">
        <w:rPr>
          <w:rFonts w:ascii="Segoe UI Variable Text" w:hAnsi="Segoe UI Variable Text"/>
        </w:rPr>
        <w:t xml:space="preserve">Appendices appear after references. </w:t>
      </w:r>
    </w:p>
    <w:p w14:paraId="07351497" w14:textId="563C59A0" w:rsidR="001726FB" w:rsidRPr="004937C7" w:rsidRDefault="001726FB" w:rsidP="00732FAA">
      <w:pPr>
        <w:pStyle w:val="Guidancenotes"/>
        <w:rPr>
          <w:rFonts w:ascii="Segoe UI Variable Text" w:hAnsi="Segoe UI Variable Text"/>
        </w:rPr>
      </w:pPr>
      <w:r w:rsidRPr="004937C7">
        <w:rPr>
          <w:rFonts w:ascii="Segoe UI Variable Text" w:hAnsi="Segoe UI Variable Text"/>
        </w:rPr>
        <w:t>A</w:t>
      </w:r>
      <w:r w:rsidR="00732FAA" w:rsidRPr="004937C7">
        <w:rPr>
          <w:rFonts w:ascii="Segoe UI Variable Text" w:hAnsi="Segoe UI Variable Text"/>
        </w:rPr>
        <w:t xml:space="preserve">ppendices are </w:t>
      </w:r>
      <w:r w:rsidRPr="004937C7">
        <w:rPr>
          <w:rFonts w:ascii="Segoe UI Variable Text" w:hAnsi="Segoe UI Variable Text"/>
        </w:rPr>
        <w:t>additional information and should not be considered as part of your report.</w:t>
      </w:r>
    </w:p>
    <w:p w14:paraId="0C64CCEE" w14:textId="1D37675A" w:rsidR="00732FAA" w:rsidRPr="004937C7" w:rsidRDefault="00732FAA" w:rsidP="00732FAA">
      <w:pPr>
        <w:pStyle w:val="Guidancenotes"/>
        <w:rPr>
          <w:rFonts w:ascii="Segoe UI Variable Text" w:hAnsi="Segoe UI Variable Text"/>
        </w:rPr>
      </w:pPr>
      <w:r w:rsidRPr="004937C7">
        <w:rPr>
          <w:rFonts w:ascii="Segoe UI Variable Text" w:hAnsi="Segoe UI Variable Text"/>
        </w:rPr>
        <w:t xml:space="preserve">Refer readers to an appendix using a phrase such as </w:t>
      </w:r>
      <w:r w:rsidR="001726FB" w:rsidRPr="004937C7">
        <w:rPr>
          <w:rFonts w:ascii="Segoe UI Variable Text" w:hAnsi="Segoe UI Variable Text"/>
        </w:rPr>
        <w:t>“</w:t>
      </w:r>
      <w:r w:rsidR="003F024F" w:rsidRPr="004937C7">
        <w:rPr>
          <w:rFonts w:ascii="Segoe UI Variable Text" w:hAnsi="Segoe UI Variable Text"/>
        </w:rPr>
        <w:t xml:space="preserve">see </w:t>
      </w:r>
      <w:r w:rsidRPr="004937C7">
        <w:rPr>
          <w:rFonts w:ascii="Segoe UI Variable Text" w:hAnsi="Segoe UI Variable Text"/>
        </w:rPr>
        <w:t>Appendix A for further details</w:t>
      </w:r>
      <w:r w:rsidR="001726FB" w:rsidRPr="004937C7">
        <w:rPr>
          <w:rFonts w:ascii="Segoe UI Variable Text" w:hAnsi="Segoe UI Variable Text"/>
        </w:rPr>
        <w:t>”</w:t>
      </w:r>
      <w:r w:rsidRPr="004937C7">
        <w:rPr>
          <w:rFonts w:ascii="Segoe UI Variable Text" w:hAnsi="Segoe UI Variable Text"/>
        </w:rPr>
        <w:t xml:space="preserve">. </w:t>
      </w:r>
    </w:p>
    <w:p w14:paraId="34137C86" w14:textId="26AE8B38" w:rsidR="00EE13A2" w:rsidRPr="004937C7" w:rsidRDefault="00EE13A2" w:rsidP="00EE13A2">
      <w:pPr>
        <w:pStyle w:val="Guidancenotes"/>
        <w:rPr>
          <w:rFonts w:ascii="Segoe UI Variable Text" w:hAnsi="Segoe UI Variable Text"/>
          <w:noProof/>
        </w:rPr>
      </w:pPr>
      <w:r w:rsidRPr="004937C7">
        <w:rPr>
          <w:rFonts w:ascii="Segoe UI Variable Text" w:hAnsi="Segoe UI Variable Text"/>
          <w:noProof/>
        </w:rPr>
        <w:t xml:space="preserve">Use </w:t>
      </w:r>
      <w:r w:rsidR="003D5F11" w:rsidRPr="004937C7">
        <w:rPr>
          <w:rFonts w:ascii="Segoe UI Variable Text" w:hAnsi="Segoe UI Variable Text"/>
          <w:noProof/>
        </w:rPr>
        <w:t>the </w:t>
      </w:r>
      <w:r w:rsidRPr="004937C7">
        <w:rPr>
          <w:rFonts w:ascii="Segoe UI Variable Text" w:hAnsi="Segoe UI Variable Text"/>
          <w:noProof/>
        </w:rPr>
        <w:t>Heading back matter style for the headings of appendices.</w:t>
      </w:r>
    </w:p>
    <w:p w14:paraId="002F5D1B" w14:textId="1EDABD29" w:rsidR="00EE13A2" w:rsidRDefault="003276A2" w:rsidP="00732FAA">
      <w:pPr>
        <w:pStyle w:val="Guidancenotes"/>
        <w:rPr>
          <w:rFonts w:ascii="Segoe UI Variable Text" w:hAnsi="Segoe UI Variable Text"/>
        </w:rPr>
      </w:pPr>
      <w:r w:rsidRPr="004937C7">
        <w:rPr>
          <w:rFonts w:ascii="Segoe UI Variable Text" w:hAnsi="Segoe UI Variable Text"/>
        </w:rPr>
        <w:t>You</w:t>
      </w:r>
      <w:r w:rsidR="003D5F11" w:rsidRPr="004937C7">
        <w:rPr>
          <w:rFonts w:ascii="Segoe UI Variable Text" w:hAnsi="Segoe UI Variable Text"/>
        </w:rPr>
        <w:t xml:space="preserve"> need to </w:t>
      </w:r>
      <w:r w:rsidRPr="004937C7">
        <w:rPr>
          <w:rFonts w:ascii="Segoe UI Variable Text" w:hAnsi="Segoe UI Variable Text"/>
        </w:rPr>
        <w:t>delete these guidelines</w:t>
      </w:r>
      <w:r w:rsidR="003D5F11" w:rsidRPr="004937C7">
        <w:rPr>
          <w:rFonts w:ascii="Segoe UI Variable Text" w:hAnsi="Segoe UI Variable Text"/>
        </w:rPr>
        <w:t>,</w:t>
      </w:r>
      <w:r w:rsidRPr="004937C7">
        <w:rPr>
          <w:rFonts w:ascii="Segoe UI Variable Text" w:hAnsi="Segoe UI Variable Text"/>
        </w:rPr>
        <w:t xml:space="preserve"> but you need to leave the </w:t>
      </w:r>
      <w:r w:rsidR="006667CE" w:rsidRPr="004937C7">
        <w:rPr>
          <w:rFonts w:ascii="Segoe UI Variable Text" w:hAnsi="Segoe UI Variable Text"/>
        </w:rPr>
        <w:t xml:space="preserve">rest of </w:t>
      </w:r>
      <w:r w:rsidR="003D5F11" w:rsidRPr="004937C7">
        <w:rPr>
          <w:rFonts w:ascii="Segoe UI Variable Text" w:hAnsi="Segoe UI Variable Text"/>
        </w:rPr>
        <w:t>the </w:t>
      </w:r>
      <w:r w:rsidRPr="004937C7">
        <w:rPr>
          <w:rFonts w:ascii="Segoe UI Variable Text" w:hAnsi="Segoe UI Variable Text"/>
        </w:rPr>
        <w:t>page black with “</w:t>
      </w:r>
      <w:r w:rsidR="0091442A" w:rsidRPr="004937C7">
        <w:rPr>
          <w:rFonts w:ascii="Segoe UI Variable Text" w:hAnsi="Segoe UI Variable Text"/>
        </w:rPr>
        <w:t>Appendices</w:t>
      </w:r>
      <w:r w:rsidR="006667CE" w:rsidRPr="004937C7">
        <w:rPr>
          <w:rFonts w:ascii="Segoe UI Variable Text" w:hAnsi="Segoe UI Variable Text"/>
        </w:rPr>
        <w:t xml:space="preserve">” </w:t>
      </w:r>
      <w:r w:rsidR="003D5F11" w:rsidRPr="004937C7">
        <w:rPr>
          <w:rFonts w:ascii="Segoe UI Variable Text" w:hAnsi="Segoe UI Variable Text"/>
        </w:rPr>
        <w:t>at</w:t>
      </w:r>
      <w:r w:rsidR="006667CE" w:rsidRPr="004937C7">
        <w:rPr>
          <w:rFonts w:ascii="Segoe UI Variable Text" w:hAnsi="Segoe UI Variable Text"/>
        </w:rPr>
        <w:t xml:space="preserve"> the top.</w:t>
      </w:r>
    </w:p>
    <w:p w14:paraId="7DC675EF" w14:textId="77777777" w:rsidR="00732FAA" w:rsidRPr="004937C7" w:rsidRDefault="00732FAA" w:rsidP="00EF373B">
      <w:pPr>
        <w:rPr>
          <w:rFonts w:ascii="Segoe UI Variable Text" w:hAnsi="Segoe UI Variable Text"/>
        </w:rPr>
      </w:pPr>
    </w:p>
    <w:p w14:paraId="49A3F811" w14:textId="77777777" w:rsidR="00732FAA" w:rsidRPr="004937C7" w:rsidRDefault="00732FAA" w:rsidP="00EF373B">
      <w:pPr>
        <w:rPr>
          <w:rFonts w:ascii="Segoe UI Variable Text" w:hAnsi="Segoe UI Variable Text"/>
        </w:rPr>
      </w:pPr>
    </w:p>
    <w:p w14:paraId="22347EE4" w14:textId="77777777" w:rsidR="00732FAA" w:rsidRPr="004937C7" w:rsidRDefault="00732FAA" w:rsidP="00EF373B">
      <w:pPr>
        <w:rPr>
          <w:rFonts w:ascii="Segoe UI Variable Text" w:hAnsi="Segoe UI Variable Text"/>
        </w:rPr>
      </w:pPr>
    </w:p>
    <w:p w14:paraId="1326FE45" w14:textId="77777777" w:rsidR="00732FAA" w:rsidRPr="004937C7" w:rsidRDefault="00732FAA" w:rsidP="00EF373B">
      <w:pPr>
        <w:rPr>
          <w:rFonts w:ascii="Segoe UI Variable Text" w:hAnsi="Segoe UI Variable Text"/>
        </w:rPr>
      </w:pPr>
    </w:p>
    <w:p w14:paraId="37166884" w14:textId="77777777" w:rsidR="00732FAA" w:rsidRPr="004937C7" w:rsidRDefault="00732FAA" w:rsidP="00EF373B">
      <w:pPr>
        <w:rPr>
          <w:rFonts w:ascii="Segoe UI Variable Text" w:hAnsi="Segoe UI Variable Text"/>
        </w:rPr>
      </w:pPr>
    </w:p>
    <w:p w14:paraId="31AFFDE5" w14:textId="77777777" w:rsidR="00732FAA" w:rsidRPr="004937C7" w:rsidRDefault="00732FAA" w:rsidP="00EF373B">
      <w:pPr>
        <w:rPr>
          <w:rFonts w:ascii="Segoe UI Variable Text" w:hAnsi="Segoe UI Variable Text"/>
        </w:rPr>
      </w:pPr>
    </w:p>
    <w:p w14:paraId="2B1CBB89" w14:textId="77777777" w:rsidR="00732FAA" w:rsidRPr="004937C7" w:rsidRDefault="00732FAA" w:rsidP="00EF373B">
      <w:pPr>
        <w:rPr>
          <w:rFonts w:ascii="Segoe UI Variable Text" w:hAnsi="Segoe UI Variable Text"/>
        </w:rPr>
      </w:pPr>
    </w:p>
    <w:p w14:paraId="7B546FDD" w14:textId="77777777" w:rsidR="00732FAA" w:rsidRPr="004937C7" w:rsidRDefault="00732FAA" w:rsidP="00EF373B">
      <w:pPr>
        <w:rPr>
          <w:rFonts w:ascii="Segoe UI Variable Text" w:hAnsi="Segoe UI Variable Text"/>
        </w:rPr>
      </w:pPr>
    </w:p>
    <w:p w14:paraId="4E6D6759" w14:textId="77777777" w:rsidR="00732FAA" w:rsidRPr="004937C7" w:rsidRDefault="00732FAA" w:rsidP="00EF373B">
      <w:pPr>
        <w:rPr>
          <w:rFonts w:ascii="Segoe UI Variable Text" w:hAnsi="Segoe UI Variable Text"/>
        </w:rPr>
      </w:pPr>
    </w:p>
    <w:p w14:paraId="09657020" w14:textId="77777777" w:rsidR="00732FAA" w:rsidRPr="004937C7" w:rsidRDefault="00732FAA" w:rsidP="00EF373B">
      <w:pPr>
        <w:rPr>
          <w:rFonts w:ascii="Segoe UI Variable Text" w:hAnsi="Segoe UI Variable Text"/>
        </w:rPr>
      </w:pPr>
    </w:p>
    <w:p w14:paraId="5D0550D7" w14:textId="77777777" w:rsidR="00732FAA" w:rsidRPr="004937C7" w:rsidRDefault="00732FAA" w:rsidP="00EF373B">
      <w:pPr>
        <w:rPr>
          <w:rFonts w:ascii="Segoe UI Variable Text" w:hAnsi="Segoe UI Variable Text"/>
        </w:rPr>
      </w:pPr>
    </w:p>
    <w:p w14:paraId="539F2C90" w14:textId="13C18FB1" w:rsidR="00732FAA" w:rsidRPr="004937C7" w:rsidRDefault="00B223D7" w:rsidP="00B223D7">
      <w:pPr>
        <w:pStyle w:val="Headingbackmatter"/>
        <w:rPr>
          <w:rFonts w:ascii="Segoe UI Variable Text" w:hAnsi="Segoe UI Variable Text"/>
        </w:rPr>
      </w:pPr>
      <w:bookmarkStart w:id="13" w:name="_Toc224130192"/>
      <w:r w:rsidRPr="004937C7">
        <w:rPr>
          <w:rFonts w:ascii="Segoe UI Variable Text" w:hAnsi="Segoe UI Variable Text"/>
        </w:rPr>
        <w:lastRenderedPageBreak/>
        <w:t>Appendix A</w:t>
      </w:r>
      <w:r w:rsidR="0033294B" w:rsidRPr="004937C7">
        <w:rPr>
          <w:rFonts w:ascii="Segoe UI Variable Text" w:hAnsi="Segoe UI Variable Text"/>
        </w:rPr>
        <w:t xml:space="preserve">: </w:t>
      </w:r>
      <w:r w:rsidR="003D5F11" w:rsidRPr="004937C7">
        <w:rPr>
          <w:rFonts w:ascii="Segoe UI Variable Text" w:hAnsi="Segoe UI Variable Text"/>
        </w:rPr>
        <w:t>Title</w:t>
      </w:r>
      <w:bookmarkEnd w:id="13"/>
      <w:r w:rsidR="003D5F11" w:rsidRPr="004937C7">
        <w:rPr>
          <w:rFonts w:ascii="Segoe UI Variable Text" w:hAnsi="Segoe UI Variable Text"/>
        </w:rPr>
        <w:t xml:space="preserve"> </w:t>
      </w:r>
    </w:p>
    <w:p w14:paraId="00E03373" w14:textId="77777777" w:rsidR="00B223D7" w:rsidRPr="004937C7" w:rsidRDefault="00B223D7" w:rsidP="00B223D7">
      <w:pPr>
        <w:rPr>
          <w:rFonts w:ascii="Segoe UI Variable Text" w:hAnsi="Segoe UI Variable Text"/>
        </w:rPr>
      </w:pPr>
      <w:r w:rsidRPr="004937C7">
        <w:rPr>
          <w:rFonts w:ascii="Segoe UI Variable Text" w:hAnsi="Segoe UI Variable Text"/>
        </w:rPr>
        <w:t>Insert text here</w:t>
      </w:r>
    </w:p>
    <w:p w14:paraId="76E851BE" w14:textId="77777777" w:rsidR="006C51EE" w:rsidRPr="004937C7" w:rsidRDefault="006C51EE" w:rsidP="006C51EE">
      <w:pPr>
        <w:pStyle w:val="Guidancenotes"/>
        <w:rPr>
          <w:rFonts w:ascii="Segoe UI Variable Text" w:hAnsi="Segoe UI Variable Text"/>
        </w:rPr>
      </w:pPr>
      <w:r w:rsidRPr="006C51EE">
        <w:rPr>
          <w:rFonts w:ascii="Segoe UI Variable Text" w:hAnsi="Segoe UI Variable Text"/>
        </w:rPr>
        <w:t>Include supporting diagrams, additional technical details, or supplementary material. For group submissions, the Appendix must also include a brief bullet list of contributions per member outlining the role of each team member in the project.</w:t>
      </w:r>
    </w:p>
    <w:p w14:paraId="0B637084" w14:textId="77777777" w:rsidR="00B223D7" w:rsidRPr="004937C7" w:rsidRDefault="00B223D7" w:rsidP="00B223D7">
      <w:pPr>
        <w:rPr>
          <w:rFonts w:ascii="Segoe UI Variable Text" w:hAnsi="Segoe UI Variable Text"/>
        </w:rPr>
      </w:pPr>
    </w:p>
    <w:p w14:paraId="5A355171" w14:textId="315F5ED2" w:rsidR="0033294B" w:rsidRPr="004937C7" w:rsidRDefault="0033294B" w:rsidP="0033294B">
      <w:pPr>
        <w:pStyle w:val="Headingbackmatter"/>
        <w:rPr>
          <w:rFonts w:ascii="Segoe UI Variable Text" w:hAnsi="Segoe UI Variable Text"/>
        </w:rPr>
      </w:pPr>
      <w:bookmarkStart w:id="14" w:name="_Toc224130193"/>
      <w:r w:rsidRPr="004937C7">
        <w:rPr>
          <w:rFonts w:ascii="Segoe UI Variable Text" w:hAnsi="Segoe UI Variable Text"/>
        </w:rPr>
        <w:lastRenderedPageBreak/>
        <w:t xml:space="preserve">Appendix B: </w:t>
      </w:r>
      <w:r w:rsidR="003D5F11" w:rsidRPr="004937C7">
        <w:rPr>
          <w:rFonts w:ascii="Segoe UI Variable Text" w:hAnsi="Segoe UI Variable Text"/>
        </w:rPr>
        <w:t>Title</w:t>
      </w:r>
      <w:bookmarkEnd w:id="14"/>
      <w:r w:rsidR="003D5F11" w:rsidRPr="004937C7">
        <w:rPr>
          <w:rFonts w:ascii="Segoe UI Variable Text" w:hAnsi="Segoe UI Variable Text"/>
        </w:rPr>
        <w:t xml:space="preserve"> </w:t>
      </w:r>
    </w:p>
    <w:p w14:paraId="4D23D1E2" w14:textId="6909BE5E" w:rsidR="00A2054E" w:rsidRPr="004937C7" w:rsidRDefault="0033294B" w:rsidP="003D5F11">
      <w:pPr>
        <w:rPr>
          <w:rFonts w:ascii="Segoe UI Variable Text" w:hAnsi="Segoe UI Variable Text"/>
        </w:rPr>
      </w:pPr>
      <w:r w:rsidRPr="004937C7">
        <w:rPr>
          <w:rFonts w:ascii="Segoe UI Variable Text" w:hAnsi="Segoe UI Variable Text"/>
        </w:rPr>
        <w:t>Insert text here</w:t>
      </w:r>
    </w:p>
    <w:sectPr w:rsidR="00A2054E" w:rsidRPr="004937C7" w:rsidSect="000C76E1">
      <w:footerReference w:type="default" r:id="rId12"/>
      <w:pgSz w:w="11906" w:h="16838"/>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B66B" w14:textId="77777777" w:rsidR="003C41A9" w:rsidRDefault="003C41A9" w:rsidP="00531639">
      <w:pPr>
        <w:spacing w:after="0" w:line="240" w:lineRule="auto"/>
      </w:pPr>
      <w:r>
        <w:separator/>
      </w:r>
    </w:p>
    <w:p w14:paraId="72F0EA61" w14:textId="77777777" w:rsidR="003C41A9" w:rsidRDefault="003C41A9"/>
  </w:endnote>
  <w:endnote w:type="continuationSeparator" w:id="0">
    <w:p w14:paraId="3A67365B" w14:textId="77777777" w:rsidR="003C41A9" w:rsidRDefault="003C41A9" w:rsidP="00531639">
      <w:pPr>
        <w:spacing w:after="0" w:line="240" w:lineRule="auto"/>
      </w:pPr>
      <w:r>
        <w:continuationSeparator/>
      </w:r>
    </w:p>
    <w:p w14:paraId="249D12BC" w14:textId="77777777" w:rsidR="003C41A9" w:rsidRDefault="003C41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sz w:val="20"/>
        <w:szCs w:val="18"/>
      </w:rPr>
    </w:sdtEndPr>
    <w:sdtContent>
      <w:p w14:paraId="69C3D10C" w14:textId="77777777"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Pr="008A7D19">
          <w:rPr>
            <w:noProof/>
            <w:sz w:val="20"/>
            <w:szCs w:val="18"/>
          </w:rPr>
          <w:t>7</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9106"/>
      <w:docPartObj>
        <w:docPartGallery w:val="Page Numbers (Bottom of Page)"/>
        <w:docPartUnique/>
      </w:docPartObj>
    </w:sdtPr>
    <w:sdtEndPr>
      <w:rPr>
        <w:rFonts w:ascii="Segoe UI Variable Text" w:hAnsi="Segoe UI Variable Text"/>
        <w:noProof/>
        <w:sz w:val="20"/>
        <w:szCs w:val="18"/>
      </w:rPr>
    </w:sdtEndPr>
    <w:sdtContent>
      <w:p w14:paraId="2B698B69" w14:textId="77777777" w:rsidR="00771ACC" w:rsidRPr="00456929" w:rsidRDefault="00771ACC">
        <w:pPr>
          <w:pStyle w:val="Footer"/>
          <w:jc w:val="center"/>
          <w:rPr>
            <w:rFonts w:ascii="Segoe UI Variable Text" w:hAnsi="Segoe UI Variable Text"/>
            <w:sz w:val="20"/>
            <w:szCs w:val="18"/>
          </w:rPr>
        </w:pPr>
        <w:r w:rsidRPr="00456929">
          <w:rPr>
            <w:rFonts w:ascii="Segoe UI Variable Text" w:hAnsi="Segoe UI Variable Text"/>
            <w:sz w:val="20"/>
            <w:szCs w:val="18"/>
          </w:rPr>
          <w:fldChar w:fldCharType="begin"/>
        </w:r>
        <w:r w:rsidRPr="00456929">
          <w:rPr>
            <w:rFonts w:ascii="Segoe UI Variable Text" w:hAnsi="Segoe UI Variable Text"/>
            <w:sz w:val="20"/>
            <w:szCs w:val="18"/>
          </w:rPr>
          <w:instrText xml:space="preserve"> PAGE   \* MERGEFORMAT </w:instrText>
        </w:r>
        <w:r w:rsidRPr="00456929">
          <w:rPr>
            <w:rFonts w:ascii="Segoe UI Variable Text" w:hAnsi="Segoe UI Variable Text"/>
            <w:sz w:val="20"/>
            <w:szCs w:val="18"/>
          </w:rPr>
          <w:fldChar w:fldCharType="separate"/>
        </w:r>
        <w:r w:rsidRPr="00456929">
          <w:rPr>
            <w:rFonts w:ascii="Segoe UI Variable Text" w:hAnsi="Segoe UI Variable Text"/>
            <w:noProof/>
            <w:sz w:val="20"/>
            <w:szCs w:val="18"/>
          </w:rPr>
          <w:t>2</w:t>
        </w:r>
        <w:r w:rsidRPr="00456929">
          <w:rPr>
            <w:rFonts w:ascii="Segoe UI Variable Text" w:hAnsi="Segoe UI Variable Text"/>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sz w:val="20"/>
        <w:szCs w:val="18"/>
      </w:rPr>
    </w:sdtEndPr>
    <w:sdtContent>
      <w:p w14:paraId="01B0E567" w14:textId="777777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Pr="00AE7211">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2EA2" w14:textId="77777777" w:rsidR="003C41A9" w:rsidRDefault="003C41A9" w:rsidP="00531639">
      <w:pPr>
        <w:spacing w:after="0" w:line="240" w:lineRule="auto"/>
      </w:pPr>
      <w:r>
        <w:separator/>
      </w:r>
    </w:p>
    <w:p w14:paraId="2C35C4A2" w14:textId="77777777" w:rsidR="003C41A9" w:rsidRDefault="003C41A9"/>
  </w:footnote>
  <w:footnote w:type="continuationSeparator" w:id="0">
    <w:p w14:paraId="1E601B33" w14:textId="77777777" w:rsidR="003C41A9" w:rsidRDefault="003C41A9" w:rsidP="00531639">
      <w:pPr>
        <w:spacing w:after="0" w:line="240" w:lineRule="auto"/>
      </w:pPr>
      <w:r>
        <w:continuationSeparator/>
      </w:r>
    </w:p>
    <w:p w14:paraId="68003430" w14:textId="77777777" w:rsidR="003C41A9" w:rsidRDefault="003C41A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5" w15:restartNumberingAfterBreak="0">
    <w:nsid w:val="35082EB9"/>
    <w:multiLevelType w:val="multilevel"/>
    <w:tmpl w:val="643A7B76"/>
    <w:lvl w:ilvl="0">
      <w:start w:val="1"/>
      <w:numFmt w:val="decimal"/>
      <w:pStyle w:val="Heading1"/>
      <w:lvlText w:val="%1."/>
      <w:lvlJc w:val="left"/>
      <w:pPr>
        <w:ind w:left="360" w:hanging="360"/>
      </w:pPr>
      <w:rPr>
        <w:rFonts w:hint="default"/>
        <w:specVanish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3722603">
    <w:abstractNumId w:val="5"/>
  </w:num>
  <w:num w:numId="2" w16cid:durableId="1024789796">
    <w:abstractNumId w:val="3"/>
  </w:num>
  <w:num w:numId="3" w16cid:durableId="1365248450">
    <w:abstractNumId w:val="2"/>
  </w:num>
  <w:num w:numId="4" w16cid:durableId="1767461938">
    <w:abstractNumId w:val="6"/>
  </w:num>
  <w:num w:numId="5" w16cid:durableId="1967000224">
    <w:abstractNumId w:val="7"/>
  </w:num>
  <w:num w:numId="6" w16cid:durableId="1492018170">
    <w:abstractNumId w:val="1"/>
  </w:num>
  <w:num w:numId="7" w16cid:durableId="1359893545">
    <w:abstractNumId w:val="4"/>
  </w:num>
  <w:num w:numId="8" w16cid:durableId="104930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154BE"/>
    <w:rsid w:val="0002777E"/>
    <w:rsid w:val="00034F25"/>
    <w:rsid w:val="00047584"/>
    <w:rsid w:val="00052D0A"/>
    <w:rsid w:val="00062F3F"/>
    <w:rsid w:val="000722B3"/>
    <w:rsid w:val="00072BDD"/>
    <w:rsid w:val="00074272"/>
    <w:rsid w:val="00080310"/>
    <w:rsid w:val="00080B2A"/>
    <w:rsid w:val="0009472B"/>
    <w:rsid w:val="000A4A10"/>
    <w:rsid w:val="000A4CB5"/>
    <w:rsid w:val="000A6877"/>
    <w:rsid w:val="000B36A4"/>
    <w:rsid w:val="000C76E1"/>
    <w:rsid w:val="000D2F7C"/>
    <w:rsid w:val="000F237B"/>
    <w:rsid w:val="000F54BA"/>
    <w:rsid w:val="00100237"/>
    <w:rsid w:val="00117B07"/>
    <w:rsid w:val="00132B85"/>
    <w:rsid w:val="0014161E"/>
    <w:rsid w:val="00142D46"/>
    <w:rsid w:val="00144CB2"/>
    <w:rsid w:val="001466C3"/>
    <w:rsid w:val="00155026"/>
    <w:rsid w:val="0015778F"/>
    <w:rsid w:val="00160AAD"/>
    <w:rsid w:val="00166D20"/>
    <w:rsid w:val="00170738"/>
    <w:rsid w:val="001726FB"/>
    <w:rsid w:val="00183C2E"/>
    <w:rsid w:val="00184A38"/>
    <w:rsid w:val="001C1B98"/>
    <w:rsid w:val="001C4106"/>
    <w:rsid w:val="001D0702"/>
    <w:rsid w:val="001D105A"/>
    <w:rsid w:val="001D1566"/>
    <w:rsid w:val="001D23F9"/>
    <w:rsid w:val="001F2DBD"/>
    <w:rsid w:val="001F3D5A"/>
    <w:rsid w:val="00204DD9"/>
    <w:rsid w:val="00213E5E"/>
    <w:rsid w:val="002205DE"/>
    <w:rsid w:val="00220E4E"/>
    <w:rsid w:val="002561DF"/>
    <w:rsid w:val="002653BE"/>
    <w:rsid w:val="00266134"/>
    <w:rsid w:val="0027204D"/>
    <w:rsid w:val="00275D07"/>
    <w:rsid w:val="002938CF"/>
    <w:rsid w:val="00297F34"/>
    <w:rsid w:val="002A54E1"/>
    <w:rsid w:val="002B4362"/>
    <w:rsid w:val="002B6EC2"/>
    <w:rsid w:val="002B750B"/>
    <w:rsid w:val="002C0574"/>
    <w:rsid w:val="002C5AAF"/>
    <w:rsid w:val="002D1EC7"/>
    <w:rsid w:val="002D461C"/>
    <w:rsid w:val="002E19D2"/>
    <w:rsid w:val="002E5D85"/>
    <w:rsid w:val="002F12FF"/>
    <w:rsid w:val="002F29C9"/>
    <w:rsid w:val="002F5503"/>
    <w:rsid w:val="00315DA7"/>
    <w:rsid w:val="00315EB7"/>
    <w:rsid w:val="00317F80"/>
    <w:rsid w:val="003276A2"/>
    <w:rsid w:val="0033294B"/>
    <w:rsid w:val="00334FCF"/>
    <w:rsid w:val="00342297"/>
    <w:rsid w:val="00343771"/>
    <w:rsid w:val="00361CB5"/>
    <w:rsid w:val="003725AB"/>
    <w:rsid w:val="0038152A"/>
    <w:rsid w:val="003827E4"/>
    <w:rsid w:val="0038761F"/>
    <w:rsid w:val="00394318"/>
    <w:rsid w:val="003A5DCE"/>
    <w:rsid w:val="003B0D8E"/>
    <w:rsid w:val="003C0FA1"/>
    <w:rsid w:val="003C41A9"/>
    <w:rsid w:val="003C5C9B"/>
    <w:rsid w:val="003D590A"/>
    <w:rsid w:val="003D5F11"/>
    <w:rsid w:val="003E5DA1"/>
    <w:rsid w:val="003E7D56"/>
    <w:rsid w:val="003F024F"/>
    <w:rsid w:val="003F12A5"/>
    <w:rsid w:val="003F652D"/>
    <w:rsid w:val="00414BDD"/>
    <w:rsid w:val="00415005"/>
    <w:rsid w:val="00436D32"/>
    <w:rsid w:val="00442613"/>
    <w:rsid w:val="00447C72"/>
    <w:rsid w:val="00450210"/>
    <w:rsid w:val="00456929"/>
    <w:rsid w:val="00460124"/>
    <w:rsid w:val="004637BF"/>
    <w:rsid w:val="004738F1"/>
    <w:rsid w:val="00473F43"/>
    <w:rsid w:val="00474D82"/>
    <w:rsid w:val="0048579B"/>
    <w:rsid w:val="00487EE0"/>
    <w:rsid w:val="004937C7"/>
    <w:rsid w:val="0049502A"/>
    <w:rsid w:val="00497FFC"/>
    <w:rsid w:val="004A5230"/>
    <w:rsid w:val="004B6C7B"/>
    <w:rsid w:val="004D10E4"/>
    <w:rsid w:val="004D30DF"/>
    <w:rsid w:val="004D405E"/>
    <w:rsid w:val="004D4978"/>
    <w:rsid w:val="004F07B8"/>
    <w:rsid w:val="004F0F4B"/>
    <w:rsid w:val="005005CF"/>
    <w:rsid w:val="00500764"/>
    <w:rsid w:val="00502DF2"/>
    <w:rsid w:val="00503C6F"/>
    <w:rsid w:val="00503D95"/>
    <w:rsid w:val="0050621B"/>
    <w:rsid w:val="00511ACA"/>
    <w:rsid w:val="00514DAE"/>
    <w:rsid w:val="005217F9"/>
    <w:rsid w:val="005224A8"/>
    <w:rsid w:val="00531639"/>
    <w:rsid w:val="00532C67"/>
    <w:rsid w:val="00542438"/>
    <w:rsid w:val="00547921"/>
    <w:rsid w:val="00553307"/>
    <w:rsid w:val="00555FC6"/>
    <w:rsid w:val="00556279"/>
    <w:rsid w:val="0058250F"/>
    <w:rsid w:val="00590358"/>
    <w:rsid w:val="00597CBC"/>
    <w:rsid w:val="005A714D"/>
    <w:rsid w:val="005B2CE9"/>
    <w:rsid w:val="005C79F0"/>
    <w:rsid w:val="005D1919"/>
    <w:rsid w:val="005D1DF0"/>
    <w:rsid w:val="005D2AFB"/>
    <w:rsid w:val="005D517A"/>
    <w:rsid w:val="005D7635"/>
    <w:rsid w:val="005F5212"/>
    <w:rsid w:val="005F5DF8"/>
    <w:rsid w:val="0060191A"/>
    <w:rsid w:val="00601A2A"/>
    <w:rsid w:val="006032E3"/>
    <w:rsid w:val="00607F45"/>
    <w:rsid w:val="00611127"/>
    <w:rsid w:val="00623824"/>
    <w:rsid w:val="00623B11"/>
    <w:rsid w:val="00637F6F"/>
    <w:rsid w:val="006549D8"/>
    <w:rsid w:val="00655174"/>
    <w:rsid w:val="00660340"/>
    <w:rsid w:val="00660E2A"/>
    <w:rsid w:val="00660ECE"/>
    <w:rsid w:val="0066448F"/>
    <w:rsid w:val="006667CE"/>
    <w:rsid w:val="00666D85"/>
    <w:rsid w:val="00671324"/>
    <w:rsid w:val="00680029"/>
    <w:rsid w:val="00681D73"/>
    <w:rsid w:val="00695264"/>
    <w:rsid w:val="006B2710"/>
    <w:rsid w:val="006B3018"/>
    <w:rsid w:val="006B670D"/>
    <w:rsid w:val="006C2930"/>
    <w:rsid w:val="006C40B4"/>
    <w:rsid w:val="006C51EE"/>
    <w:rsid w:val="006D3005"/>
    <w:rsid w:val="006D56B2"/>
    <w:rsid w:val="006E0BE5"/>
    <w:rsid w:val="006E216E"/>
    <w:rsid w:val="006F091F"/>
    <w:rsid w:val="006F2BCF"/>
    <w:rsid w:val="00722F97"/>
    <w:rsid w:val="00732FAA"/>
    <w:rsid w:val="00743A9F"/>
    <w:rsid w:val="00751DE7"/>
    <w:rsid w:val="007528CB"/>
    <w:rsid w:val="0075721E"/>
    <w:rsid w:val="00771ACC"/>
    <w:rsid w:val="0078109E"/>
    <w:rsid w:val="00781E62"/>
    <w:rsid w:val="00784CFE"/>
    <w:rsid w:val="00794B11"/>
    <w:rsid w:val="00796CAE"/>
    <w:rsid w:val="007975F3"/>
    <w:rsid w:val="007A0AF5"/>
    <w:rsid w:val="007A1768"/>
    <w:rsid w:val="007B7531"/>
    <w:rsid w:val="007C43D3"/>
    <w:rsid w:val="007D4F90"/>
    <w:rsid w:val="007D656E"/>
    <w:rsid w:val="007F1558"/>
    <w:rsid w:val="007F6794"/>
    <w:rsid w:val="00801869"/>
    <w:rsid w:val="00802F46"/>
    <w:rsid w:val="008067C7"/>
    <w:rsid w:val="00807099"/>
    <w:rsid w:val="00807B13"/>
    <w:rsid w:val="00836763"/>
    <w:rsid w:val="008370C4"/>
    <w:rsid w:val="00845A8C"/>
    <w:rsid w:val="00845DEB"/>
    <w:rsid w:val="00846A8C"/>
    <w:rsid w:val="00850E01"/>
    <w:rsid w:val="00862D59"/>
    <w:rsid w:val="00880347"/>
    <w:rsid w:val="008960A9"/>
    <w:rsid w:val="008A402E"/>
    <w:rsid w:val="008A7D19"/>
    <w:rsid w:val="008B3859"/>
    <w:rsid w:val="008B5E60"/>
    <w:rsid w:val="008D0A53"/>
    <w:rsid w:val="008E17EF"/>
    <w:rsid w:val="0090298D"/>
    <w:rsid w:val="00905C13"/>
    <w:rsid w:val="0091442A"/>
    <w:rsid w:val="009153D2"/>
    <w:rsid w:val="009214E7"/>
    <w:rsid w:val="00924D75"/>
    <w:rsid w:val="00926395"/>
    <w:rsid w:val="009269EF"/>
    <w:rsid w:val="00937A3F"/>
    <w:rsid w:val="009431D7"/>
    <w:rsid w:val="00943F4B"/>
    <w:rsid w:val="00944D7F"/>
    <w:rsid w:val="00965B5A"/>
    <w:rsid w:val="00966628"/>
    <w:rsid w:val="00981CE1"/>
    <w:rsid w:val="009846EC"/>
    <w:rsid w:val="00987F73"/>
    <w:rsid w:val="00990BAD"/>
    <w:rsid w:val="00994098"/>
    <w:rsid w:val="009A04B0"/>
    <w:rsid w:val="009A7163"/>
    <w:rsid w:val="009D0460"/>
    <w:rsid w:val="009F0E48"/>
    <w:rsid w:val="009F313A"/>
    <w:rsid w:val="009F7F22"/>
    <w:rsid w:val="00A06665"/>
    <w:rsid w:val="00A066F3"/>
    <w:rsid w:val="00A07BAC"/>
    <w:rsid w:val="00A2054E"/>
    <w:rsid w:val="00A2165D"/>
    <w:rsid w:val="00A216C3"/>
    <w:rsid w:val="00A30073"/>
    <w:rsid w:val="00A30A0E"/>
    <w:rsid w:val="00A312E2"/>
    <w:rsid w:val="00A35434"/>
    <w:rsid w:val="00A41353"/>
    <w:rsid w:val="00A41616"/>
    <w:rsid w:val="00A472FD"/>
    <w:rsid w:val="00A600C0"/>
    <w:rsid w:val="00A60553"/>
    <w:rsid w:val="00A61BEE"/>
    <w:rsid w:val="00A74750"/>
    <w:rsid w:val="00A74FC5"/>
    <w:rsid w:val="00A8346D"/>
    <w:rsid w:val="00A90199"/>
    <w:rsid w:val="00A97388"/>
    <w:rsid w:val="00A9794C"/>
    <w:rsid w:val="00AA5FCD"/>
    <w:rsid w:val="00AA7879"/>
    <w:rsid w:val="00AB69AE"/>
    <w:rsid w:val="00AD5C9A"/>
    <w:rsid w:val="00AE3C39"/>
    <w:rsid w:val="00AE7211"/>
    <w:rsid w:val="00AF4376"/>
    <w:rsid w:val="00B155FA"/>
    <w:rsid w:val="00B21072"/>
    <w:rsid w:val="00B223D7"/>
    <w:rsid w:val="00B309AF"/>
    <w:rsid w:val="00B36638"/>
    <w:rsid w:val="00B43007"/>
    <w:rsid w:val="00B57064"/>
    <w:rsid w:val="00B610AE"/>
    <w:rsid w:val="00B65CAE"/>
    <w:rsid w:val="00B66851"/>
    <w:rsid w:val="00B7259D"/>
    <w:rsid w:val="00B764AB"/>
    <w:rsid w:val="00B80E12"/>
    <w:rsid w:val="00B83E27"/>
    <w:rsid w:val="00B8486B"/>
    <w:rsid w:val="00BA0A15"/>
    <w:rsid w:val="00BA2DB2"/>
    <w:rsid w:val="00BB3579"/>
    <w:rsid w:val="00BB7EA2"/>
    <w:rsid w:val="00BC31F3"/>
    <w:rsid w:val="00BD005C"/>
    <w:rsid w:val="00BD4510"/>
    <w:rsid w:val="00BD71F1"/>
    <w:rsid w:val="00BD7754"/>
    <w:rsid w:val="00BE0A8D"/>
    <w:rsid w:val="00BE2F13"/>
    <w:rsid w:val="00BF3FCA"/>
    <w:rsid w:val="00BF675A"/>
    <w:rsid w:val="00C023D7"/>
    <w:rsid w:val="00C0482E"/>
    <w:rsid w:val="00C066E4"/>
    <w:rsid w:val="00C07AD5"/>
    <w:rsid w:val="00C17D43"/>
    <w:rsid w:val="00C23A92"/>
    <w:rsid w:val="00C463B0"/>
    <w:rsid w:val="00C516A8"/>
    <w:rsid w:val="00C535C2"/>
    <w:rsid w:val="00C53DF2"/>
    <w:rsid w:val="00C553F9"/>
    <w:rsid w:val="00C57EB6"/>
    <w:rsid w:val="00C650B9"/>
    <w:rsid w:val="00C67D6A"/>
    <w:rsid w:val="00C70C16"/>
    <w:rsid w:val="00C71EE9"/>
    <w:rsid w:val="00C7231C"/>
    <w:rsid w:val="00C73182"/>
    <w:rsid w:val="00C75B5D"/>
    <w:rsid w:val="00C86E4B"/>
    <w:rsid w:val="00C967F1"/>
    <w:rsid w:val="00CA0E42"/>
    <w:rsid w:val="00CB6BE9"/>
    <w:rsid w:val="00CC4243"/>
    <w:rsid w:val="00D03B0E"/>
    <w:rsid w:val="00D221CD"/>
    <w:rsid w:val="00D2519F"/>
    <w:rsid w:val="00D35289"/>
    <w:rsid w:val="00D364CF"/>
    <w:rsid w:val="00D41732"/>
    <w:rsid w:val="00D42406"/>
    <w:rsid w:val="00D43F5E"/>
    <w:rsid w:val="00D55919"/>
    <w:rsid w:val="00D56578"/>
    <w:rsid w:val="00D571CB"/>
    <w:rsid w:val="00D62BEF"/>
    <w:rsid w:val="00D66388"/>
    <w:rsid w:val="00D75A12"/>
    <w:rsid w:val="00D76585"/>
    <w:rsid w:val="00D83C29"/>
    <w:rsid w:val="00D923B8"/>
    <w:rsid w:val="00D97A29"/>
    <w:rsid w:val="00DA1E00"/>
    <w:rsid w:val="00DC0E07"/>
    <w:rsid w:val="00DC2422"/>
    <w:rsid w:val="00DD17B5"/>
    <w:rsid w:val="00DD17C4"/>
    <w:rsid w:val="00DD3D69"/>
    <w:rsid w:val="00DE2D33"/>
    <w:rsid w:val="00DF1040"/>
    <w:rsid w:val="00DF18F9"/>
    <w:rsid w:val="00DF599C"/>
    <w:rsid w:val="00E02105"/>
    <w:rsid w:val="00E034CE"/>
    <w:rsid w:val="00E11FFF"/>
    <w:rsid w:val="00E126FF"/>
    <w:rsid w:val="00E139BB"/>
    <w:rsid w:val="00E157C8"/>
    <w:rsid w:val="00E22A06"/>
    <w:rsid w:val="00E2490E"/>
    <w:rsid w:val="00E24C05"/>
    <w:rsid w:val="00E31391"/>
    <w:rsid w:val="00E35382"/>
    <w:rsid w:val="00E35E93"/>
    <w:rsid w:val="00E45A82"/>
    <w:rsid w:val="00E53E65"/>
    <w:rsid w:val="00E61E67"/>
    <w:rsid w:val="00E70753"/>
    <w:rsid w:val="00E7777A"/>
    <w:rsid w:val="00E84D96"/>
    <w:rsid w:val="00E86E59"/>
    <w:rsid w:val="00E94691"/>
    <w:rsid w:val="00EA00B2"/>
    <w:rsid w:val="00EB0B77"/>
    <w:rsid w:val="00EB7105"/>
    <w:rsid w:val="00EC3F7E"/>
    <w:rsid w:val="00EE00C3"/>
    <w:rsid w:val="00EE13A2"/>
    <w:rsid w:val="00EE17D6"/>
    <w:rsid w:val="00EE40A9"/>
    <w:rsid w:val="00EF0233"/>
    <w:rsid w:val="00EF373B"/>
    <w:rsid w:val="00EF5D31"/>
    <w:rsid w:val="00EF7AD5"/>
    <w:rsid w:val="00F0037C"/>
    <w:rsid w:val="00F204D4"/>
    <w:rsid w:val="00F24771"/>
    <w:rsid w:val="00F4379B"/>
    <w:rsid w:val="00F52EA1"/>
    <w:rsid w:val="00F54A25"/>
    <w:rsid w:val="00F55FCD"/>
    <w:rsid w:val="00F65DA2"/>
    <w:rsid w:val="00F9343C"/>
    <w:rsid w:val="00F949C6"/>
    <w:rsid w:val="00F94E3C"/>
    <w:rsid w:val="00F965E4"/>
    <w:rsid w:val="00F97477"/>
    <w:rsid w:val="00FA10CF"/>
    <w:rsid w:val="00FB1D8A"/>
    <w:rsid w:val="00FB2D68"/>
    <w:rsid w:val="00FB6A9D"/>
    <w:rsid w:val="00FC2373"/>
    <w:rsid w:val="00FC3859"/>
    <w:rsid w:val="00FC3B14"/>
    <w:rsid w:val="00FC3DB2"/>
    <w:rsid w:val="00FE232B"/>
    <w:rsid w:val="00FE5040"/>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66448F"/>
    <w:pPr>
      <w:keepNext/>
      <w:keepLines/>
      <w:pageBreakBefore/>
      <w:numPr>
        <w:numId w:val="1"/>
      </w:numPr>
      <w:spacing w:line="240" w:lineRule="auto"/>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58">
      <w:bodyDiv w:val="1"/>
      <w:marLeft w:val="0"/>
      <w:marRight w:val="0"/>
      <w:marTop w:val="0"/>
      <w:marBottom w:val="0"/>
      <w:divBdr>
        <w:top w:val="none" w:sz="0" w:space="0" w:color="auto"/>
        <w:left w:val="none" w:sz="0" w:space="0" w:color="auto"/>
        <w:bottom w:val="none" w:sz="0" w:space="0" w:color="auto"/>
        <w:right w:val="none" w:sz="0" w:space="0" w:color="auto"/>
      </w:divBdr>
    </w:div>
    <w:div w:id="255986175">
      <w:bodyDiv w:val="1"/>
      <w:marLeft w:val="0"/>
      <w:marRight w:val="0"/>
      <w:marTop w:val="0"/>
      <w:marBottom w:val="0"/>
      <w:divBdr>
        <w:top w:val="none" w:sz="0" w:space="0" w:color="auto"/>
        <w:left w:val="none" w:sz="0" w:space="0" w:color="auto"/>
        <w:bottom w:val="none" w:sz="0" w:space="0" w:color="auto"/>
        <w:right w:val="none" w:sz="0" w:space="0" w:color="auto"/>
      </w:divBdr>
    </w:div>
    <w:div w:id="354695786">
      <w:bodyDiv w:val="1"/>
      <w:marLeft w:val="0"/>
      <w:marRight w:val="0"/>
      <w:marTop w:val="0"/>
      <w:marBottom w:val="0"/>
      <w:divBdr>
        <w:top w:val="none" w:sz="0" w:space="0" w:color="auto"/>
        <w:left w:val="none" w:sz="0" w:space="0" w:color="auto"/>
        <w:bottom w:val="none" w:sz="0" w:space="0" w:color="auto"/>
        <w:right w:val="none" w:sz="0" w:space="0" w:color="auto"/>
      </w:divBdr>
    </w:div>
    <w:div w:id="817258939">
      <w:bodyDiv w:val="1"/>
      <w:marLeft w:val="0"/>
      <w:marRight w:val="0"/>
      <w:marTop w:val="0"/>
      <w:marBottom w:val="0"/>
      <w:divBdr>
        <w:top w:val="none" w:sz="0" w:space="0" w:color="auto"/>
        <w:left w:val="none" w:sz="0" w:space="0" w:color="auto"/>
        <w:bottom w:val="none" w:sz="0" w:space="0" w:color="auto"/>
        <w:right w:val="none" w:sz="0" w:space="0" w:color="auto"/>
      </w:divBdr>
    </w:div>
    <w:div w:id="1500845768">
      <w:bodyDiv w:val="1"/>
      <w:marLeft w:val="0"/>
      <w:marRight w:val="0"/>
      <w:marTop w:val="0"/>
      <w:marBottom w:val="0"/>
      <w:divBdr>
        <w:top w:val="none" w:sz="0" w:space="0" w:color="auto"/>
        <w:left w:val="none" w:sz="0" w:space="0" w:color="auto"/>
        <w:bottom w:val="none" w:sz="0" w:space="0" w:color="auto"/>
        <w:right w:val="none" w:sz="0" w:space="0" w:color="auto"/>
      </w:divBdr>
    </w:div>
    <w:div w:id="1927378158">
      <w:bodyDiv w:val="1"/>
      <w:marLeft w:val="0"/>
      <w:marRight w:val="0"/>
      <w:marTop w:val="0"/>
      <w:marBottom w:val="0"/>
      <w:divBdr>
        <w:top w:val="none" w:sz="0" w:space="0" w:color="auto"/>
        <w:left w:val="none" w:sz="0" w:space="0" w:color="auto"/>
        <w:bottom w:val="none" w:sz="0" w:space="0" w:color="auto"/>
        <w:right w:val="none" w:sz="0" w:space="0" w:color="auto"/>
      </w:divBdr>
    </w:div>
    <w:div w:id="205804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eee-dataport.org/sites/default/files/analysis/27/IEEE%20Citation%20Guideline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27C54A-45FA-4B73-B096-1F9D4E9E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Dissertation_or_Project_template.dotx</Template>
  <TotalTime>8</TotalTime>
  <Pages>12</Pages>
  <Words>1197</Words>
  <Characters>6931</Characters>
  <Application>Microsoft Office Word</Application>
  <DocSecurity>0</DocSecurity>
  <Lines>210</Lines>
  <Paragraphs>145</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
  <dc:description/>
  <cp:lastModifiedBy>Mohammad Javaheri</cp:lastModifiedBy>
  <cp:revision>3</cp:revision>
  <cp:lastPrinted>2018-03-14T12:26:00Z</cp:lastPrinted>
  <dcterms:created xsi:type="dcterms:W3CDTF">2026-03-11T13:51:00Z</dcterms:created>
  <dcterms:modified xsi:type="dcterms:W3CDTF">2026-03-11T14:02:00Z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